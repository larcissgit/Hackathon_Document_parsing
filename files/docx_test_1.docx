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1E0" w:firstRow="1" w:lastRow="1" w:firstColumn="1" w:lastColumn="1" w:noHBand="0" w:noVBand="0"/>
      </w:tblPr>
      <w:tblGrid>
        <w:gridCol w:w="4933"/>
        <w:gridCol w:w="567"/>
        <w:gridCol w:w="4933"/>
      </w:tblGrid>
      <w:tr w:rsidR="00DF6FFE" w:rsidRPr="00EF4007" w14:paraId="43B8CA55" w14:textId="77777777" w:rsidTr="004A3771">
        <w:tc>
          <w:tcPr>
            <w:tcW w:w="4933" w:type="dxa"/>
          </w:tcPr>
          <w:p w14:paraId="750B8CD3" w14:textId="77777777" w:rsidR="001E1179" w:rsidRPr="004A3771" w:rsidRDefault="001E1179" w:rsidP="00EF4007">
            <w:pPr>
              <w:pStyle w:val="afd"/>
              <w:rPr>
                <w:b/>
              </w:rPr>
            </w:pPr>
            <w:r w:rsidRPr="004A3771">
              <w:rPr>
                <w:b/>
              </w:rPr>
              <w:t>СОГЛАСОВАНО</w:t>
            </w:r>
          </w:p>
          <w:p w14:paraId="57267FB9" w14:textId="77777777" w:rsidR="001E1179" w:rsidRPr="00EF4007" w:rsidRDefault="001E1179" w:rsidP="00EF4007">
            <w:pPr>
              <w:pStyle w:val="afd"/>
            </w:pPr>
            <w:r w:rsidRPr="00EF4007">
              <w:t>&lt;Должность, наименование организации заказчика&gt;</w:t>
            </w:r>
          </w:p>
          <w:p w14:paraId="7AFECCD2" w14:textId="77777777" w:rsidR="001E1179" w:rsidRPr="00EF4007" w:rsidRDefault="001E1179" w:rsidP="00EF4007">
            <w:pPr>
              <w:pStyle w:val="afd"/>
            </w:pPr>
          </w:p>
          <w:p w14:paraId="1C0494B8" w14:textId="77777777" w:rsidR="001E1179" w:rsidRPr="00EF4007" w:rsidRDefault="001E1179" w:rsidP="00EF4007">
            <w:pPr>
              <w:pStyle w:val="afd"/>
            </w:pPr>
            <w:r w:rsidRPr="00EF4007">
              <w:t>______________________&lt;И.О.Фамилия&gt;</w:t>
            </w:r>
          </w:p>
          <w:p w14:paraId="76CA1734" w14:textId="77777777" w:rsidR="001E1179" w:rsidRPr="00EF4007" w:rsidRDefault="001E1179" w:rsidP="00EF4007">
            <w:pPr>
              <w:pStyle w:val="afd"/>
            </w:pPr>
          </w:p>
          <w:p w14:paraId="41E92738" w14:textId="77777777" w:rsidR="00DF6FFE" w:rsidRPr="00EF4007" w:rsidRDefault="001E1179" w:rsidP="00EF4007">
            <w:pPr>
              <w:pStyle w:val="afd"/>
            </w:pPr>
            <w:r w:rsidRPr="00EF4007">
              <w:t>«____»______________________201___г.</w:t>
            </w:r>
          </w:p>
        </w:tc>
        <w:tc>
          <w:tcPr>
            <w:tcW w:w="567" w:type="dxa"/>
          </w:tcPr>
          <w:p w14:paraId="2892569A" w14:textId="77777777" w:rsidR="00DF6FFE" w:rsidRPr="00EF4007" w:rsidRDefault="00DF6FFE" w:rsidP="00EF4007">
            <w:pPr>
              <w:pStyle w:val="afd"/>
            </w:pPr>
          </w:p>
        </w:tc>
        <w:tc>
          <w:tcPr>
            <w:tcW w:w="4933" w:type="dxa"/>
          </w:tcPr>
          <w:p w14:paraId="111121D2" w14:textId="77777777" w:rsidR="00DF6FFE" w:rsidRPr="00EF4007" w:rsidRDefault="00DF6FFE" w:rsidP="00EF4007">
            <w:pPr>
              <w:pStyle w:val="afd"/>
              <w:rPr>
                <w:rStyle w:val="aff0"/>
              </w:rPr>
            </w:pPr>
            <w:r w:rsidRPr="00EF4007">
              <w:rPr>
                <w:rStyle w:val="aff0"/>
              </w:rPr>
              <w:t>УТВЕРЖДАЮ</w:t>
            </w:r>
          </w:p>
          <w:p w14:paraId="594B40E4" w14:textId="77777777" w:rsidR="00DF6FFE" w:rsidRPr="00EF4007" w:rsidRDefault="001E1179" w:rsidP="00EF4007">
            <w:pPr>
              <w:pStyle w:val="afd"/>
            </w:pPr>
            <w:r w:rsidRPr="00EF4007">
              <w:t>&lt;Должность, наименование организации разработчика&gt;</w:t>
            </w:r>
          </w:p>
          <w:p w14:paraId="37054F3C" w14:textId="77777777" w:rsidR="00DF6FFE" w:rsidRPr="00EF4007" w:rsidRDefault="00DF6FFE" w:rsidP="00EF4007">
            <w:pPr>
              <w:pStyle w:val="afd"/>
            </w:pPr>
          </w:p>
          <w:p w14:paraId="61BD738E" w14:textId="77777777" w:rsidR="001E1179" w:rsidRPr="00EF4007" w:rsidRDefault="00DF6FFE" w:rsidP="00EF4007">
            <w:pPr>
              <w:pStyle w:val="afd"/>
            </w:pPr>
            <w:r w:rsidRPr="00EF4007">
              <w:t>__________</w:t>
            </w:r>
            <w:r w:rsidR="00AA5CB6" w:rsidRPr="00EF4007">
              <w:t>_</w:t>
            </w:r>
            <w:r w:rsidRPr="00EF4007">
              <w:t>___________</w:t>
            </w:r>
            <w:r w:rsidR="001E1179" w:rsidRPr="00EF4007">
              <w:t>&lt;И.О.Фамилия&gt;</w:t>
            </w:r>
          </w:p>
          <w:p w14:paraId="3C0708B8" w14:textId="77777777" w:rsidR="00DF6FFE" w:rsidRPr="00EF4007" w:rsidRDefault="00DF6FFE" w:rsidP="00EF4007">
            <w:pPr>
              <w:pStyle w:val="afd"/>
            </w:pPr>
          </w:p>
          <w:p w14:paraId="74E65787" w14:textId="77777777" w:rsidR="00DF6FFE" w:rsidRPr="00EF4007" w:rsidRDefault="00DF6FFE" w:rsidP="00EF4007">
            <w:pPr>
              <w:pStyle w:val="afd"/>
            </w:pPr>
            <w:r w:rsidRPr="00EF4007">
              <w:t>«____»_______________________20</w:t>
            </w:r>
            <w:r w:rsidR="007B619A" w:rsidRPr="00EF4007">
              <w:t>1</w:t>
            </w:r>
            <w:r w:rsidRPr="00EF4007">
              <w:t>__г.</w:t>
            </w:r>
          </w:p>
        </w:tc>
      </w:tr>
    </w:tbl>
    <w:p w14:paraId="2336F520" w14:textId="77777777" w:rsidR="00DF6FFE" w:rsidRDefault="00DF6FFE" w:rsidP="008B5202">
      <w:pPr>
        <w:pStyle w:val="a7"/>
      </w:pPr>
    </w:p>
    <w:p w14:paraId="0E6682BA" w14:textId="77777777" w:rsidR="00A754D6" w:rsidRPr="007D61FF" w:rsidRDefault="008A525F" w:rsidP="008A525F">
      <w:pPr>
        <w:pStyle w:val="af5"/>
        <w:rPr>
          <w:lang w:val="ru-RU"/>
        </w:rPr>
      </w:pPr>
      <w:r>
        <w:fldChar w:fldCharType="begin"/>
      </w:r>
      <w:r w:rsidRPr="007D61FF">
        <w:rPr>
          <w:lang w:val="ru-RU"/>
        </w:rPr>
        <w:instrText xml:space="preserve"> </w:instrText>
      </w:r>
      <w:r>
        <w:instrText>SUBJECT</w:instrText>
      </w:r>
      <w:r w:rsidRPr="007D61FF">
        <w:rPr>
          <w:lang w:val="ru-RU"/>
        </w:rPr>
        <w:instrText xml:space="preserve">   \* </w:instrText>
      </w:r>
      <w:r>
        <w:instrText>MERGEFORMAT</w:instrText>
      </w:r>
      <w:r w:rsidRPr="007D61FF">
        <w:rPr>
          <w:lang w:val="ru-RU"/>
        </w:rPr>
        <w:instrText xml:space="preserve"> </w:instrText>
      </w:r>
      <w:r>
        <w:fldChar w:fldCharType="separate"/>
      </w:r>
      <w:r w:rsidR="00B04E24" w:rsidRPr="00B04E24">
        <w:rPr>
          <w:lang w:val="ru-RU"/>
        </w:rPr>
        <w:t>&lt;Название системы/компонента системы&gt;</w:t>
      </w:r>
      <w:r>
        <w:fldChar w:fldCharType="end"/>
      </w:r>
    </w:p>
    <w:p w14:paraId="0DB1D298" w14:textId="77777777" w:rsidR="00A754D6" w:rsidRDefault="008A525F" w:rsidP="008A525F">
      <w:pPr>
        <w:pStyle w:val="af5"/>
        <w:rPr>
          <w:lang w:val="ru-RU"/>
        </w:rPr>
      </w:pPr>
      <w:r>
        <w:fldChar w:fldCharType="begin"/>
      </w:r>
      <w:r w:rsidRPr="007D61FF">
        <w:rPr>
          <w:lang w:val="ru-RU"/>
        </w:rPr>
        <w:instrText xml:space="preserve"> </w:instrText>
      </w:r>
      <w:r>
        <w:instrText>TITLE</w:instrText>
      </w:r>
      <w:r w:rsidRPr="007D61FF">
        <w:rPr>
          <w:lang w:val="ru-RU"/>
        </w:rPr>
        <w:instrText xml:space="preserve">   \* </w:instrText>
      </w:r>
      <w:r>
        <w:instrText>MERGEFORMAT</w:instrText>
      </w:r>
      <w:r w:rsidRPr="007D61FF">
        <w:rPr>
          <w:lang w:val="ru-RU"/>
        </w:rPr>
        <w:instrText xml:space="preserve"> </w:instrText>
      </w:r>
      <w:r>
        <w:fldChar w:fldCharType="separate"/>
      </w:r>
      <w:r w:rsidR="00B04E24" w:rsidRPr="00B04E24">
        <w:rPr>
          <w:caps w:val="0"/>
          <w:lang w:val="ru-RU"/>
        </w:rPr>
        <w:t>Программа и методика испытаний</w:t>
      </w:r>
      <w:r>
        <w:fldChar w:fldCharType="end"/>
      </w:r>
    </w:p>
    <w:p w14:paraId="79E8CD75" w14:textId="77777777" w:rsidR="00EE1A43" w:rsidRDefault="00EE1A43" w:rsidP="008A525F">
      <w:pPr>
        <w:pStyle w:val="af5"/>
        <w:rPr>
          <w:lang w:val="ru-RU"/>
        </w:rPr>
      </w:pPr>
      <w:r>
        <w:rPr>
          <w:lang w:val="ru-RU"/>
        </w:rPr>
        <w:fldChar w:fldCharType="begin"/>
      </w:r>
      <w:r>
        <w:rPr>
          <w:lang w:val="ru-RU"/>
        </w:rPr>
        <w:instrText xml:space="preserve"> DOCPROPERTY  ЛУ  \* MERGEFORMAT </w:instrText>
      </w:r>
      <w:r>
        <w:rPr>
          <w:lang w:val="ru-RU"/>
        </w:rPr>
        <w:fldChar w:fldCharType="separate"/>
      </w:r>
      <w:r w:rsidR="00B04E24">
        <w:rPr>
          <w:lang w:val="ru-RU"/>
        </w:rPr>
        <w:t>Лист утверждения</w:t>
      </w:r>
      <w:r>
        <w:rPr>
          <w:lang w:val="ru-RU"/>
        </w:rPr>
        <w:fldChar w:fldCharType="end"/>
      </w:r>
    </w:p>
    <w:p w14:paraId="731F0334" w14:textId="77777777" w:rsidR="00EE1A43" w:rsidRDefault="00EE1A43" w:rsidP="008A525F">
      <w:pPr>
        <w:pStyle w:val="af5"/>
        <w:rPr>
          <w:lang w:val="ru-RU"/>
        </w:rPr>
      </w:pPr>
      <w:r>
        <w:rPr>
          <w:lang w:val="ru-RU"/>
        </w:rPr>
        <w:fldChar w:fldCharType="begin"/>
      </w:r>
      <w:r>
        <w:rPr>
          <w:lang w:val="ru-RU"/>
        </w:rPr>
        <w:instrText xml:space="preserve"> DOCPROPERTY  "Обозначение ЛУ"  \* MERGEFORMAT </w:instrText>
      </w:r>
      <w:r>
        <w:rPr>
          <w:lang w:val="ru-RU"/>
        </w:rPr>
        <w:fldChar w:fldCharType="separate"/>
      </w:r>
      <w:r w:rsidR="00B04E24">
        <w:rPr>
          <w:lang w:val="ru-RU"/>
        </w:rPr>
        <w:t>&lt;Обозначение листа утверждения&gt;</w:t>
      </w:r>
      <w:r>
        <w:rPr>
          <w:lang w:val="ru-RU"/>
        </w:rPr>
        <w:fldChar w:fldCharType="end"/>
      </w:r>
    </w:p>
    <w:p w14:paraId="07CACBEB" w14:textId="77777777" w:rsidR="003145BB" w:rsidRPr="00CF407C" w:rsidRDefault="003145BB" w:rsidP="008A525F">
      <w:pPr>
        <w:pStyle w:val="af5"/>
        <w:rPr>
          <w:b w:val="0"/>
          <w:lang w:val="ru-RU"/>
        </w:rPr>
      </w:pPr>
      <w:r w:rsidRPr="00CF407C">
        <w:rPr>
          <w:b w:val="0"/>
          <w:caps w:val="0"/>
          <w:lang w:val="ru-RU"/>
        </w:rPr>
        <w:t>(&lt;вид носителя данных&gt;)</w:t>
      </w:r>
    </w:p>
    <w:p w14:paraId="09FDAAC0" w14:textId="77777777" w:rsidR="007D61FF" w:rsidRDefault="007D61FF" w:rsidP="007004C0">
      <w:pPr>
        <w:pStyle w:val="a7"/>
        <w:spacing w:after="120"/>
        <w:ind w:firstLine="0"/>
        <w:jc w:val="center"/>
      </w:pPr>
      <w:r>
        <w:t xml:space="preserve">Листов </w:t>
      </w:r>
      <w:r w:rsidRPr="007D61FF">
        <w:t>&lt;</w:t>
      </w:r>
      <w:r>
        <w:t>количество листов ЛУ</w:t>
      </w:r>
      <w:r w:rsidRPr="007D61FF">
        <w:t>&gt;</w:t>
      </w:r>
    </w:p>
    <w:tbl>
      <w:tblPr>
        <w:tblW w:w="10433" w:type="dxa"/>
        <w:tblLayout w:type="fixed"/>
        <w:tblLook w:val="01E0" w:firstRow="1" w:lastRow="1" w:firstColumn="1" w:lastColumn="1" w:noHBand="0" w:noVBand="0"/>
      </w:tblPr>
      <w:tblGrid>
        <w:gridCol w:w="4933"/>
        <w:gridCol w:w="567"/>
        <w:gridCol w:w="4933"/>
      </w:tblGrid>
      <w:tr w:rsidR="007D61FF" w:rsidRPr="007D61FF" w14:paraId="26EC604A" w14:textId="77777777" w:rsidTr="004A3771">
        <w:tc>
          <w:tcPr>
            <w:tcW w:w="4933" w:type="dxa"/>
            <w:vAlign w:val="center"/>
          </w:tcPr>
          <w:p w14:paraId="638C39F3" w14:textId="77777777" w:rsidR="007D61FF" w:rsidRPr="007D61FF" w:rsidRDefault="007D61FF" w:rsidP="004A3771">
            <w:pPr>
              <w:pStyle w:val="afd"/>
              <w:spacing w:after="60"/>
            </w:pPr>
            <w:r w:rsidRPr="007D61FF">
              <w:t>СОГЛАСОВАНО</w:t>
            </w:r>
          </w:p>
        </w:tc>
        <w:tc>
          <w:tcPr>
            <w:tcW w:w="567" w:type="dxa"/>
            <w:vAlign w:val="center"/>
          </w:tcPr>
          <w:p w14:paraId="159813F2" w14:textId="77777777" w:rsidR="007D61FF" w:rsidRPr="007D61FF" w:rsidRDefault="007D61FF" w:rsidP="004A3771">
            <w:pPr>
              <w:pStyle w:val="afd"/>
              <w:spacing w:after="60"/>
            </w:pPr>
          </w:p>
        </w:tc>
        <w:tc>
          <w:tcPr>
            <w:tcW w:w="4933" w:type="dxa"/>
            <w:vAlign w:val="center"/>
          </w:tcPr>
          <w:p w14:paraId="0641D747" w14:textId="77777777" w:rsidR="007D61FF" w:rsidRPr="007D61FF" w:rsidRDefault="007D61FF" w:rsidP="004A3771">
            <w:pPr>
              <w:pStyle w:val="afd"/>
              <w:spacing w:after="60"/>
            </w:pPr>
            <w:r w:rsidRPr="004A3771">
              <w:rPr>
                <w:rStyle w:val="aff0"/>
                <w:b w:val="0"/>
              </w:rPr>
              <w:t>Представители</w:t>
            </w:r>
            <w:r w:rsidR="00EF4007" w:rsidRPr="004A3771">
              <w:rPr>
                <w:rStyle w:val="aff0"/>
                <w:b w:val="0"/>
              </w:rPr>
              <w:t xml:space="preserve"> </w:t>
            </w:r>
            <w:r w:rsidR="00EF4007" w:rsidRPr="004A3771">
              <w:rPr>
                <w:rStyle w:val="aff0"/>
                <w:b w:val="0"/>
              </w:rPr>
              <w:br/>
            </w:r>
            <w:r w:rsidRPr="004A3771">
              <w:rPr>
                <w:rStyle w:val="aff0"/>
                <w:b w:val="0"/>
              </w:rPr>
              <w:t>организации разработчика</w:t>
            </w:r>
          </w:p>
        </w:tc>
      </w:tr>
      <w:tr w:rsidR="007D61FF" w:rsidRPr="00AA5CB6" w14:paraId="7A0A98ED" w14:textId="77777777" w:rsidTr="004A3771">
        <w:tc>
          <w:tcPr>
            <w:tcW w:w="4933" w:type="dxa"/>
          </w:tcPr>
          <w:p w14:paraId="5536B1C7" w14:textId="77777777" w:rsidR="007D61FF" w:rsidRPr="001B0715" w:rsidRDefault="007D61FF" w:rsidP="001B0715">
            <w:pPr>
              <w:pStyle w:val="afd"/>
            </w:pPr>
            <w:r w:rsidRPr="001B0715">
              <w:t>&lt;Должность, наименование организации&gt;</w:t>
            </w:r>
          </w:p>
          <w:p w14:paraId="2E4EF04B" w14:textId="77777777" w:rsidR="007D61FF" w:rsidRPr="001B0715" w:rsidRDefault="007D61FF" w:rsidP="001B0715">
            <w:pPr>
              <w:pStyle w:val="afd"/>
            </w:pPr>
          </w:p>
          <w:p w14:paraId="25652E49" w14:textId="77777777" w:rsidR="007D61FF" w:rsidRPr="001B0715" w:rsidRDefault="007D61FF" w:rsidP="001B0715">
            <w:pPr>
              <w:pStyle w:val="afd"/>
            </w:pPr>
            <w:r w:rsidRPr="001B0715">
              <w:t>______________________&lt;И.О.Фамилия&gt;</w:t>
            </w:r>
          </w:p>
          <w:p w14:paraId="35AD7379" w14:textId="77777777" w:rsidR="007D61FF" w:rsidRPr="001B0715" w:rsidRDefault="007D61FF" w:rsidP="001B0715">
            <w:pPr>
              <w:pStyle w:val="afd"/>
            </w:pPr>
          </w:p>
          <w:p w14:paraId="5A33B156" w14:textId="77777777" w:rsidR="007D61FF" w:rsidRPr="001B0715" w:rsidRDefault="007D61FF" w:rsidP="001B0715">
            <w:pPr>
              <w:pStyle w:val="afd"/>
            </w:pPr>
            <w:r w:rsidRPr="001B0715">
              <w:t>«____»______________________201___г.</w:t>
            </w:r>
          </w:p>
        </w:tc>
        <w:tc>
          <w:tcPr>
            <w:tcW w:w="567" w:type="dxa"/>
          </w:tcPr>
          <w:p w14:paraId="0C271BEB" w14:textId="77777777" w:rsidR="007D61FF" w:rsidRPr="001B0715" w:rsidRDefault="007D61FF" w:rsidP="001B0715">
            <w:pPr>
              <w:pStyle w:val="afd"/>
            </w:pPr>
          </w:p>
        </w:tc>
        <w:tc>
          <w:tcPr>
            <w:tcW w:w="4933" w:type="dxa"/>
          </w:tcPr>
          <w:p w14:paraId="5366BA85" w14:textId="77777777" w:rsidR="007D61FF" w:rsidRPr="001B0715" w:rsidRDefault="007D61FF" w:rsidP="001B0715">
            <w:pPr>
              <w:pStyle w:val="afd"/>
            </w:pPr>
            <w:r w:rsidRPr="001B0715">
              <w:t>&lt;Должность&gt;</w:t>
            </w:r>
          </w:p>
          <w:p w14:paraId="270E6A57" w14:textId="77777777" w:rsidR="007D61FF" w:rsidRPr="001B0715" w:rsidRDefault="007D61FF" w:rsidP="001B0715">
            <w:pPr>
              <w:pStyle w:val="afd"/>
            </w:pPr>
          </w:p>
          <w:p w14:paraId="6F126644" w14:textId="77777777" w:rsidR="007D61FF" w:rsidRPr="001B0715" w:rsidRDefault="007D61FF" w:rsidP="001B0715">
            <w:pPr>
              <w:pStyle w:val="afd"/>
            </w:pPr>
            <w:r w:rsidRPr="001B0715">
              <w:t>______________________&lt;И.О.Фамилия&gt;</w:t>
            </w:r>
          </w:p>
          <w:p w14:paraId="2FEA36AA" w14:textId="77777777" w:rsidR="007D61FF" w:rsidRPr="001B0715" w:rsidRDefault="007D61FF" w:rsidP="001B0715">
            <w:pPr>
              <w:pStyle w:val="afd"/>
            </w:pPr>
          </w:p>
          <w:p w14:paraId="473FEA41" w14:textId="77777777" w:rsidR="007D61FF" w:rsidRPr="004A3771" w:rsidRDefault="007D61FF" w:rsidP="001B0715">
            <w:pPr>
              <w:pStyle w:val="afd"/>
              <w:rPr>
                <w:rStyle w:val="aff0"/>
                <w:b w:val="0"/>
              </w:rPr>
            </w:pPr>
            <w:r w:rsidRPr="001B0715">
              <w:t>«____»_______________________201__г.</w:t>
            </w:r>
          </w:p>
        </w:tc>
      </w:tr>
      <w:tr w:rsidR="007D61FF" w:rsidRPr="00AA5CB6" w14:paraId="0F19C8B6" w14:textId="77777777" w:rsidTr="004A3771">
        <w:tc>
          <w:tcPr>
            <w:tcW w:w="4933" w:type="dxa"/>
          </w:tcPr>
          <w:p w14:paraId="0399A9B9" w14:textId="77777777" w:rsidR="007D61FF" w:rsidRPr="001B0715" w:rsidRDefault="007D61FF" w:rsidP="001B0715">
            <w:pPr>
              <w:pStyle w:val="afd"/>
            </w:pPr>
          </w:p>
        </w:tc>
        <w:tc>
          <w:tcPr>
            <w:tcW w:w="567" w:type="dxa"/>
          </w:tcPr>
          <w:p w14:paraId="3910C7CB" w14:textId="77777777" w:rsidR="007D61FF" w:rsidRPr="001B0715" w:rsidRDefault="007D61FF" w:rsidP="001B0715">
            <w:pPr>
              <w:pStyle w:val="afd"/>
            </w:pPr>
          </w:p>
        </w:tc>
        <w:tc>
          <w:tcPr>
            <w:tcW w:w="4933" w:type="dxa"/>
          </w:tcPr>
          <w:p w14:paraId="53CD8951" w14:textId="77777777" w:rsidR="007D61FF" w:rsidRPr="001B0715" w:rsidRDefault="007D61FF" w:rsidP="001B0715">
            <w:pPr>
              <w:pStyle w:val="afd"/>
            </w:pPr>
          </w:p>
        </w:tc>
      </w:tr>
      <w:tr w:rsidR="007D61FF" w:rsidRPr="00AA5CB6" w14:paraId="7F8F662D" w14:textId="77777777" w:rsidTr="004A3771">
        <w:tc>
          <w:tcPr>
            <w:tcW w:w="4933" w:type="dxa"/>
          </w:tcPr>
          <w:p w14:paraId="6B35B140" w14:textId="77777777" w:rsidR="007D61FF" w:rsidRPr="001B0715" w:rsidRDefault="007D61FF" w:rsidP="001B0715">
            <w:pPr>
              <w:pStyle w:val="afd"/>
            </w:pPr>
            <w:r w:rsidRPr="001B0715">
              <w:t>&lt;Должность, наименование организации&gt;</w:t>
            </w:r>
          </w:p>
          <w:p w14:paraId="05DDDADE" w14:textId="77777777" w:rsidR="007D61FF" w:rsidRPr="001B0715" w:rsidRDefault="007D61FF" w:rsidP="001B0715">
            <w:pPr>
              <w:pStyle w:val="afd"/>
            </w:pPr>
          </w:p>
          <w:p w14:paraId="2B221871" w14:textId="77777777" w:rsidR="007D61FF" w:rsidRPr="001B0715" w:rsidRDefault="007D61FF" w:rsidP="001B0715">
            <w:pPr>
              <w:pStyle w:val="afd"/>
            </w:pPr>
            <w:r w:rsidRPr="001B0715">
              <w:t>______________________&lt;И.О.Фамилия&gt;</w:t>
            </w:r>
          </w:p>
          <w:p w14:paraId="56107DD1" w14:textId="77777777" w:rsidR="007D61FF" w:rsidRPr="001B0715" w:rsidRDefault="007D61FF" w:rsidP="001B0715">
            <w:pPr>
              <w:pStyle w:val="afd"/>
            </w:pPr>
          </w:p>
          <w:p w14:paraId="51B7A1CD" w14:textId="77777777" w:rsidR="007D61FF" w:rsidRPr="001B0715" w:rsidRDefault="007D61FF" w:rsidP="001B0715">
            <w:pPr>
              <w:pStyle w:val="afd"/>
            </w:pPr>
            <w:r w:rsidRPr="001B0715">
              <w:t>«____»______________________201___г.</w:t>
            </w:r>
          </w:p>
        </w:tc>
        <w:tc>
          <w:tcPr>
            <w:tcW w:w="567" w:type="dxa"/>
          </w:tcPr>
          <w:p w14:paraId="0CC71E60" w14:textId="77777777" w:rsidR="007D61FF" w:rsidRPr="001B0715" w:rsidRDefault="007D61FF" w:rsidP="001B0715">
            <w:pPr>
              <w:pStyle w:val="afd"/>
            </w:pPr>
          </w:p>
        </w:tc>
        <w:tc>
          <w:tcPr>
            <w:tcW w:w="4933" w:type="dxa"/>
          </w:tcPr>
          <w:p w14:paraId="4DE507BD" w14:textId="77777777" w:rsidR="007D61FF" w:rsidRPr="001B0715" w:rsidRDefault="007D61FF" w:rsidP="001B0715">
            <w:pPr>
              <w:pStyle w:val="afd"/>
            </w:pPr>
            <w:r w:rsidRPr="001B0715">
              <w:t>&lt;Должность&gt;</w:t>
            </w:r>
          </w:p>
          <w:p w14:paraId="6666C6B5" w14:textId="77777777" w:rsidR="007D61FF" w:rsidRPr="001B0715" w:rsidRDefault="007D61FF" w:rsidP="001B0715">
            <w:pPr>
              <w:pStyle w:val="afd"/>
            </w:pPr>
          </w:p>
          <w:p w14:paraId="0FE200EC" w14:textId="77777777" w:rsidR="007D61FF" w:rsidRPr="001B0715" w:rsidRDefault="007D61FF" w:rsidP="001B0715">
            <w:pPr>
              <w:pStyle w:val="afd"/>
            </w:pPr>
            <w:r w:rsidRPr="001B0715">
              <w:t>______________________&lt;И.О.Фамилия&gt;</w:t>
            </w:r>
          </w:p>
          <w:p w14:paraId="6C4A182D" w14:textId="77777777" w:rsidR="007D61FF" w:rsidRPr="001B0715" w:rsidRDefault="007D61FF" w:rsidP="001B0715">
            <w:pPr>
              <w:pStyle w:val="afd"/>
            </w:pPr>
          </w:p>
          <w:p w14:paraId="718E6A42" w14:textId="77777777" w:rsidR="007D61FF" w:rsidRPr="004A3771" w:rsidRDefault="007D61FF" w:rsidP="001B0715">
            <w:pPr>
              <w:pStyle w:val="afd"/>
              <w:rPr>
                <w:rStyle w:val="aff0"/>
                <w:b w:val="0"/>
              </w:rPr>
            </w:pPr>
            <w:r w:rsidRPr="001B0715">
              <w:t>«____»_______________________201__г.</w:t>
            </w:r>
          </w:p>
        </w:tc>
      </w:tr>
      <w:tr w:rsidR="007D61FF" w:rsidRPr="00AA5CB6" w14:paraId="14D5F680" w14:textId="77777777" w:rsidTr="004A3771">
        <w:tc>
          <w:tcPr>
            <w:tcW w:w="4933" w:type="dxa"/>
          </w:tcPr>
          <w:p w14:paraId="3B4FC475" w14:textId="77777777" w:rsidR="007D61FF" w:rsidRPr="001B0715" w:rsidRDefault="007D61FF" w:rsidP="001B0715">
            <w:pPr>
              <w:pStyle w:val="afd"/>
            </w:pPr>
          </w:p>
        </w:tc>
        <w:tc>
          <w:tcPr>
            <w:tcW w:w="567" w:type="dxa"/>
          </w:tcPr>
          <w:p w14:paraId="7E309CEF" w14:textId="77777777" w:rsidR="007D61FF" w:rsidRPr="001B0715" w:rsidRDefault="007D61FF" w:rsidP="001B0715">
            <w:pPr>
              <w:pStyle w:val="afd"/>
            </w:pPr>
          </w:p>
        </w:tc>
        <w:tc>
          <w:tcPr>
            <w:tcW w:w="4933" w:type="dxa"/>
          </w:tcPr>
          <w:p w14:paraId="2A017443" w14:textId="77777777" w:rsidR="007D61FF" w:rsidRPr="001B0715" w:rsidRDefault="007D61FF" w:rsidP="001B0715">
            <w:pPr>
              <w:pStyle w:val="afd"/>
            </w:pPr>
          </w:p>
        </w:tc>
      </w:tr>
      <w:tr w:rsidR="007D61FF" w:rsidRPr="00AA5CB6" w14:paraId="0F0D8707" w14:textId="77777777" w:rsidTr="004A3771">
        <w:tc>
          <w:tcPr>
            <w:tcW w:w="4933" w:type="dxa"/>
          </w:tcPr>
          <w:p w14:paraId="6F5E3CE7" w14:textId="77777777" w:rsidR="007D61FF" w:rsidRPr="001B0715" w:rsidRDefault="007D61FF" w:rsidP="001B0715">
            <w:pPr>
              <w:pStyle w:val="afd"/>
            </w:pPr>
            <w:r w:rsidRPr="001B0715">
              <w:t>&lt;Должность, наименование организации&gt;</w:t>
            </w:r>
          </w:p>
          <w:p w14:paraId="0D5350CC" w14:textId="77777777" w:rsidR="007D61FF" w:rsidRPr="001B0715" w:rsidRDefault="007D61FF" w:rsidP="001B0715">
            <w:pPr>
              <w:pStyle w:val="afd"/>
            </w:pPr>
          </w:p>
          <w:p w14:paraId="504F64B8" w14:textId="77777777" w:rsidR="007D61FF" w:rsidRPr="001B0715" w:rsidRDefault="007D61FF" w:rsidP="001B0715">
            <w:pPr>
              <w:pStyle w:val="afd"/>
            </w:pPr>
            <w:r w:rsidRPr="001B0715">
              <w:t>______________________&lt;И.О.Фамилия&gt;</w:t>
            </w:r>
          </w:p>
          <w:p w14:paraId="10D7D30B" w14:textId="77777777" w:rsidR="007D61FF" w:rsidRPr="001B0715" w:rsidRDefault="007D61FF" w:rsidP="001B0715">
            <w:pPr>
              <w:pStyle w:val="afd"/>
            </w:pPr>
          </w:p>
          <w:p w14:paraId="42C80B90" w14:textId="77777777" w:rsidR="007D61FF" w:rsidRPr="001B0715" w:rsidRDefault="007D61FF" w:rsidP="001B0715">
            <w:pPr>
              <w:pStyle w:val="afd"/>
            </w:pPr>
            <w:r w:rsidRPr="001B0715">
              <w:t>«____»______________________201___г.</w:t>
            </w:r>
          </w:p>
        </w:tc>
        <w:tc>
          <w:tcPr>
            <w:tcW w:w="567" w:type="dxa"/>
          </w:tcPr>
          <w:p w14:paraId="0F70607E" w14:textId="77777777" w:rsidR="007D61FF" w:rsidRPr="001B0715" w:rsidRDefault="007D61FF" w:rsidP="001B0715">
            <w:pPr>
              <w:pStyle w:val="afd"/>
            </w:pPr>
          </w:p>
        </w:tc>
        <w:tc>
          <w:tcPr>
            <w:tcW w:w="4933" w:type="dxa"/>
          </w:tcPr>
          <w:p w14:paraId="653278B2" w14:textId="77777777" w:rsidR="007D61FF" w:rsidRPr="001B0715" w:rsidRDefault="007D61FF" w:rsidP="001B0715">
            <w:pPr>
              <w:pStyle w:val="afd"/>
            </w:pPr>
            <w:r w:rsidRPr="001B0715">
              <w:t>&lt;Должность&gt;</w:t>
            </w:r>
          </w:p>
          <w:p w14:paraId="5C4D23F9" w14:textId="77777777" w:rsidR="007D61FF" w:rsidRPr="001B0715" w:rsidRDefault="007D61FF" w:rsidP="001B0715">
            <w:pPr>
              <w:pStyle w:val="afd"/>
            </w:pPr>
          </w:p>
          <w:p w14:paraId="1669E319" w14:textId="77777777" w:rsidR="007D61FF" w:rsidRPr="001B0715" w:rsidRDefault="007D61FF" w:rsidP="001B0715">
            <w:pPr>
              <w:pStyle w:val="afd"/>
            </w:pPr>
            <w:r w:rsidRPr="001B0715">
              <w:t>______________________&lt;И.О.Фамилия&gt;</w:t>
            </w:r>
          </w:p>
          <w:p w14:paraId="7739EF2D" w14:textId="77777777" w:rsidR="007D61FF" w:rsidRPr="001B0715" w:rsidRDefault="007D61FF" w:rsidP="001B0715">
            <w:pPr>
              <w:pStyle w:val="afd"/>
            </w:pPr>
          </w:p>
          <w:p w14:paraId="04997AED" w14:textId="77777777" w:rsidR="007D61FF" w:rsidRPr="004A3771" w:rsidRDefault="007D61FF" w:rsidP="001B0715">
            <w:pPr>
              <w:pStyle w:val="afd"/>
              <w:rPr>
                <w:rStyle w:val="aff0"/>
                <w:b w:val="0"/>
              </w:rPr>
            </w:pPr>
            <w:r w:rsidRPr="001B0715">
              <w:t>«____»_______________________201__г.</w:t>
            </w:r>
          </w:p>
        </w:tc>
      </w:tr>
      <w:tr w:rsidR="007D61FF" w:rsidRPr="00AA5CB6" w14:paraId="3F3F2A2A" w14:textId="77777777" w:rsidTr="004A3771">
        <w:tc>
          <w:tcPr>
            <w:tcW w:w="4933" w:type="dxa"/>
          </w:tcPr>
          <w:p w14:paraId="1501E279" w14:textId="77777777" w:rsidR="007D61FF" w:rsidRDefault="007D61FF" w:rsidP="007D61FF">
            <w:pPr>
              <w:pStyle w:val="afd"/>
            </w:pPr>
          </w:p>
        </w:tc>
        <w:tc>
          <w:tcPr>
            <w:tcW w:w="567" w:type="dxa"/>
          </w:tcPr>
          <w:p w14:paraId="045A0803" w14:textId="77777777" w:rsidR="007D61FF" w:rsidRDefault="007D61FF" w:rsidP="00470E53">
            <w:pPr>
              <w:pStyle w:val="afd"/>
            </w:pPr>
          </w:p>
        </w:tc>
        <w:tc>
          <w:tcPr>
            <w:tcW w:w="4933" w:type="dxa"/>
          </w:tcPr>
          <w:p w14:paraId="0CF21C95" w14:textId="77777777" w:rsidR="007D61FF" w:rsidRDefault="007D61FF" w:rsidP="007D61FF">
            <w:pPr>
              <w:pStyle w:val="afd"/>
            </w:pPr>
          </w:p>
        </w:tc>
      </w:tr>
      <w:tr w:rsidR="001B0715" w:rsidRPr="00AA5CB6" w14:paraId="05DEB5A2" w14:textId="77777777" w:rsidTr="004A3771">
        <w:tc>
          <w:tcPr>
            <w:tcW w:w="4933" w:type="dxa"/>
          </w:tcPr>
          <w:p w14:paraId="75416346" w14:textId="77777777" w:rsidR="001B0715" w:rsidRPr="001B0715" w:rsidRDefault="001B0715" w:rsidP="00470E53">
            <w:pPr>
              <w:pStyle w:val="afd"/>
            </w:pPr>
            <w:r w:rsidRPr="001B0715">
              <w:t>&lt;Должность, наименование организации&gt;</w:t>
            </w:r>
          </w:p>
          <w:p w14:paraId="688A6259" w14:textId="77777777" w:rsidR="001B0715" w:rsidRPr="001B0715" w:rsidRDefault="001B0715" w:rsidP="00470E53">
            <w:pPr>
              <w:pStyle w:val="afd"/>
            </w:pPr>
          </w:p>
          <w:p w14:paraId="1FEBDC28" w14:textId="77777777" w:rsidR="001B0715" w:rsidRPr="001B0715" w:rsidRDefault="001B0715" w:rsidP="00470E53">
            <w:pPr>
              <w:pStyle w:val="afd"/>
            </w:pPr>
            <w:r w:rsidRPr="001B0715">
              <w:t>______________________&lt;И.О.Фамилия&gt;</w:t>
            </w:r>
          </w:p>
          <w:p w14:paraId="3669AC9E" w14:textId="77777777" w:rsidR="001B0715" w:rsidRPr="001B0715" w:rsidRDefault="001B0715" w:rsidP="00470E53">
            <w:pPr>
              <w:pStyle w:val="afd"/>
            </w:pPr>
          </w:p>
          <w:p w14:paraId="0F100B2F" w14:textId="77777777" w:rsidR="001B0715" w:rsidRPr="001B0715" w:rsidRDefault="001B0715" w:rsidP="00470E53">
            <w:pPr>
              <w:pStyle w:val="afd"/>
            </w:pPr>
            <w:r w:rsidRPr="001B0715">
              <w:t>«____»______________________201___г.</w:t>
            </w:r>
          </w:p>
        </w:tc>
        <w:tc>
          <w:tcPr>
            <w:tcW w:w="567" w:type="dxa"/>
          </w:tcPr>
          <w:p w14:paraId="7589BF1F" w14:textId="77777777" w:rsidR="001B0715" w:rsidRPr="001B0715" w:rsidRDefault="001B0715" w:rsidP="00470E53">
            <w:pPr>
              <w:pStyle w:val="afd"/>
            </w:pPr>
          </w:p>
        </w:tc>
        <w:tc>
          <w:tcPr>
            <w:tcW w:w="4933" w:type="dxa"/>
          </w:tcPr>
          <w:p w14:paraId="4075F92E" w14:textId="77777777" w:rsidR="001B0715" w:rsidRPr="001B0715" w:rsidRDefault="001B0715" w:rsidP="00470E53">
            <w:pPr>
              <w:pStyle w:val="afd"/>
            </w:pPr>
            <w:r w:rsidRPr="001B0715">
              <w:t>&lt;Должность&gt;</w:t>
            </w:r>
          </w:p>
          <w:p w14:paraId="08E5295D" w14:textId="77777777" w:rsidR="001B0715" w:rsidRPr="001B0715" w:rsidRDefault="001B0715" w:rsidP="00470E53">
            <w:pPr>
              <w:pStyle w:val="afd"/>
            </w:pPr>
          </w:p>
          <w:p w14:paraId="5A708B7B" w14:textId="77777777" w:rsidR="001B0715" w:rsidRPr="001B0715" w:rsidRDefault="001B0715" w:rsidP="00470E53">
            <w:pPr>
              <w:pStyle w:val="afd"/>
            </w:pPr>
            <w:r w:rsidRPr="001B0715">
              <w:t>______________________&lt;И.О.Фамилия&gt;</w:t>
            </w:r>
          </w:p>
          <w:p w14:paraId="2AA3DE74" w14:textId="77777777" w:rsidR="001B0715" w:rsidRPr="001B0715" w:rsidRDefault="001B0715" w:rsidP="00470E53">
            <w:pPr>
              <w:pStyle w:val="afd"/>
            </w:pPr>
          </w:p>
          <w:p w14:paraId="6B99C9C7" w14:textId="77777777" w:rsidR="001B0715" w:rsidRPr="004A3771" w:rsidRDefault="001B0715" w:rsidP="00470E53">
            <w:pPr>
              <w:pStyle w:val="afd"/>
              <w:rPr>
                <w:rStyle w:val="aff0"/>
                <w:b w:val="0"/>
              </w:rPr>
            </w:pPr>
            <w:r w:rsidRPr="001B0715">
              <w:t>«____»_______________________201__г.</w:t>
            </w:r>
          </w:p>
        </w:tc>
      </w:tr>
    </w:tbl>
    <w:p w14:paraId="4BEAAF57" w14:textId="77777777" w:rsidR="00DA01DE" w:rsidRPr="00957E78" w:rsidRDefault="00DA01DE" w:rsidP="00DA01DE">
      <w:pPr>
        <w:pStyle w:val="a7"/>
      </w:pPr>
    </w:p>
    <w:p w14:paraId="05556BE2" w14:textId="77777777" w:rsidR="000B7C3A" w:rsidRPr="007004C0" w:rsidRDefault="00967173" w:rsidP="007D61FF">
      <w:pPr>
        <w:pStyle w:val="a7"/>
        <w:ind w:firstLine="0"/>
        <w:jc w:val="center"/>
        <w:rPr>
          <w:lang w:val="en-US"/>
        </w:rPr>
        <w:sectPr w:rsidR="000B7C3A" w:rsidRPr="007004C0" w:rsidSect="001D6737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pgSz w:w="11906" w:h="16838" w:code="9"/>
          <w:pgMar w:top="998" w:right="567" w:bottom="1134" w:left="1134" w:header="709" w:footer="709" w:gutter="0"/>
          <w:cols w:space="708"/>
          <w:vAlign w:val="center"/>
          <w:titlePg/>
          <w:docGrid w:linePitch="360"/>
        </w:sectPr>
      </w:pPr>
      <w:r>
        <w:fldChar w:fldCharType="begin"/>
      </w:r>
      <w:r>
        <w:instrText xml:space="preserve"> DATE  \@ "YYYY"  \* MERGEFORMAT </w:instrText>
      </w:r>
      <w:r>
        <w:fldChar w:fldCharType="separate"/>
      </w:r>
      <w:r w:rsidR="004C5DBB">
        <w:rPr>
          <w:noProof/>
        </w:rPr>
        <w:t>2025</w:t>
      </w:r>
      <w:r>
        <w:fldChar w:fldCharType="end"/>
      </w:r>
    </w:p>
    <w:p w14:paraId="39187752" w14:textId="77777777" w:rsidR="00F10427" w:rsidRPr="007004C0" w:rsidRDefault="007004C0" w:rsidP="001D6737">
      <w:pPr>
        <w:pStyle w:val="affb"/>
        <w:rPr>
          <w:lang w:val="ru-RU"/>
        </w:rPr>
      </w:pPr>
      <w:r>
        <w:rPr>
          <w:lang w:val="ru-RU"/>
        </w:rPr>
        <w:lastRenderedPageBreak/>
        <w:t>Продолжение листа утверждения</w:t>
      </w:r>
    </w:p>
    <w:tbl>
      <w:tblPr>
        <w:tblW w:w="10433" w:type="dxa"/>
        <w:tblLayout w:type="fixed"/>
        <w:tblLook w:val="01E0" w:firstRow="1" w:lastRow="1" w:firstColumn="1" w:lastColumn="1" w:noHBand="0" w:noVBand="0"/>
      </w:tblPr>
      <w:tblGrid>
        <w:gridCol w:w="4933"/>
        <w:gridCol w:w="567"/>
        <w:gridCol w:w="4933"/>
      </w:tblGrid>
      <w:tr w:rsidR="00F10427" w:rsidRPr="007D61FF" w14:paraId="23A25A9C" w14:textId="77777777" w:rsidTr="004A3771">
        <w:tc>
          <w:tcPr>
            <w:tcW w:w="4933" w:type="dxa"/>
            <w:vAlign w:val="center"/>
          </w:tcPr>
          <w:p w14:paraId="7AA663CB" w14:textId="77777777" w:rsidR="00F10427" w:rsidRPr="007D61FF" w:rsidRDefault="00F10427" w:rsidP="004A3771">
            <w:pPr>
              <w:pStyle w:val="afd"/>
              <w:spacing w:after="60"/>
            </w:pPr>
            <w:r w:rsidRPr="007D61FF">
              <w:t>СОГЛАСОВАНО</w:t>
            </w:r>
          </w:p>
        </w:tc>
        <w:tc>
          <w:tcPr>
            <w:tcW w:w="567" w:type="dxa"/>
            <w:vAlign w:val="center"/>
          </w:tcPr>
          <w:p w14:paraId="5C4F6F3C" w14:textId="77777777" w:rsidR="00F10427" w:rsidRPr="007D61FF" w:rsidRDefault="00F10427" w:rsidP="004A3771">
            <w:pPr>
              <w:pStyle w:val="afd"/>
              <w:spacing w:after="60"/>
            </w:pPr>
          </w:p>
        </w:tc>
        <w:tc>
          <w:tcPr>
            <w:tcW w:w="4933" w:type="dxa"/>
            <w:vAlign w:val="center"/>
          </w:tcPr>
          <w:p w14:paraId="6E6B40D0" w14:textId="77777777" w:rsidR="00F10427" w:rsidRPr="007D61FF" w:rsidRDefault="00F10427" w:rsidP="004A3771">
            <w:pPr>
              <w:pStyle w:val="afd"/>
              <w:spacing w:after="60"/>
            </w:pPr>
            <w:r w:rsidRPr="004A3771">
              <w:rPr>
                <w:rStyle w:val="aff0"/>
                <w:b w:val="0"/>
              </w:rPr>
              <w:t xml:space="preserve">Представители </w:t>
            </w:r>
            <w:r w:rsidRPr="004A3771">
              <w:rPr>
                <w:rStyle w:val="aff0"/>
                <w:b w:val="0"/>
              </w:rPr>
              <w:br/>
              <w:t>организации разработчика</w:t>
            </w:r>
          </w:p>
        </w:tc>
      </w:tr>
      <w:tr w:rsidR="00F10427" w:rsidRPr="00AA5CB6" w14:paraId="47E9D2DD" w14:textId="77777777" w:rsidTr="004A3771">
        <w:tc>
          <w:tcPr>
            <w:tcW w:w="4933" w:type="dxa"/>
          </w:tcPr>
          <w:p w14:paraId="267ACDA4" w14:textId="77777777" w:rsidR="00F10427" w:rsidRPr="001B0715" w:rsidRDefault="00F10427" w:rsidP="00A220BA">
            <w:pPr>
              <w:pStyle w:val="afd"/>
            </w:pPr>
            <w:r w:rsidRPr="001B0715">
              <w:t>&lt;Должность, наименование организации&gt;</w:t>
            </w:r>
          </w:p>
          <w:p w14:paraId="502FE48B" w14:textId="77777777" w:rsidR="00F10427" w:rsidRPr="001B0715" w:rsidRDefault="00F10427" w:rsidP="00A220BA">
            <w:pPr>
              <w:pStyle w:val="afd"/>
            </w:pPr>
          </w:p>
          <w:p w14:paraId="585F8BC6" w14:textId="77777777" w:rsidR="00F10427" w:rsidRPr="001B0715" w:rsidRDefault="00F10427" w:rsidP="00A220BA">
            <w:pPr>
              <w:pStyle w:val="afd"/>
            </w:pPr>
            <w:r w:rsidRPr="001B0715">
              <w:t>______________________&lt;И.О.Фамилия&gt;</w:t>
            </w:r>
          </w:p>
          <w:p w14:paraId="64821E9E" w14:textId="77777777" w:rsidR="00F10427" w:rsidRPr="001B0715" w:rsidRDefault="00F10427" w:rsidP="00A220BA">
            <w:pPr>
              <w:pStyle w:val="afd"/>
            </w:pPr>
          </w:p>
          <w:p w14:paraId="6EDD7E9E" w14:textId="77777777" w:rsidR="00F10427" w:rsidRPr="001B0715" w:rsidRDefault="00F10427" w:rsidP="00A220BA">
            <w:pPr>
              <w:pStyle w:val="afd"/>
            </w:pPr>
            <w:r w:rsidRPr="001B0715">
              <w:t>«____»______________________201___г.</w:t>
            </w:r>
          </w:p>
        </w:tc>
        <w:tc>
          <w:tcPr>
            <w:tcW w:w="567" w:type="dxa"/>
          </w:tcPr>
          <w:p w14:paraId="424F70D4" w14:textId="77777777" w:rsidR="00F10427" w:rsidRPr="001B0715" w:rsidRDefault="00F10427" w:rsidP="00A220BA">
            <w:pPr>
              <w:pStyle w:val="afd"/>
            </w:pPr>
          </w:p>
        </w:tc>
        <w:tc>
          <w:tcPr>
            <w:tcW w:w="4933" w:type="dxa"/>
          </w:tcPr>
          <w:p w14:paraId="7CA8518C" w14:textId="77777777" w:rsidR="00F10427" w:rsidRPr="001B0715" w:rsidRDefault="00F10427" w:rsidP="00A220BA">
            <w:pPr>
              <w:pStyle w:val="afd"/>
            </w:pPr>
            <w:r w:rsidRPr="001B0715">
              <w:t>&lt;Должность&gt;</w:t>
            </w:r>
          </w:p>
          <w:p w14:paraId="604D7493" w14:textId="77777777" w:rsidR="00F10427" w:rsidRPr="001B0715" w:rsidRDefault="00F10427" w:rsidP="00A220BA">
            <w:pPr>
              <w:pStyle w:val="afd"/>
            </w:pPr>
          </w:p>
          <w:p w14:paraId="167E0A0A" w14:textId="77777777" w:rsidR="00F10427" w:rsidRPr="001B0715" w:rsidRDefault="00F10427" w:rsidP="00A220BA">
            <w:pPr>
              <w:pStyle w:val="afd"/>
            </w:pPr>
            <w:r w:rsidRPr="001B0715">
              <w:t>______________________&lt;И.О.Фамилия&gt;</w:t>
            </w:r>
          </w:p>
          <w:p w14:paraId="7C53E4EA" w14:textId="77777777" w:rsidR="00F10427" w:rsidRPr="001B0715" w:rsidRDefault="00F10427" w:rsidP="00A220BA">
            <w:pPr>
              <w:pStyle w:val="afd"/>
            </w:pPr>
          </w:p>
          <w:p w14:paraId="3981E98F" w14:textId="77777777" w:rsidR="00F10427" w:rsidRPr="004A3771" w:rsidRDefault="00F10427" w:rsidP="00A220BA">
            <w:pPr>
              <w:pStyle w:val="afd"/>
              <w:rPr>
                <w:rStyle w:val="aff0"/>
                <w:b w:val="0"/>
              </w:rPr>
            </w:pPr>
            <w:r w:rsidRPr="001B0715">
              <w:t>«____»_______________________201__г.</w:t>
            </w:r>
          </w:p>
        </w:tc>
      </w:tr>
      <w:tr w:rsidR="00F10427" w:rsidRPr="00AA5CB6" w14:paraId="6D73AFCF" w14:textId="77777777" w:rsidTr="004A3771">
        <w:tc>
          <w:tcPr>
            <w:tcW w:w="4933" w:type="dxa"/>
          </w:tcPr>
          <w:p w14:paraId="704B3FCC" w14:textId="77777777" w:rsidR="00F10427" w:rsidRPr="001B0715" w:rsidRDefault="00F10427" w:rsidP="00A220BA">
            <w:pPr>
              <w:pStyle w:val="afd"/>
            </w:pPr>
          </w:p>
        </w:tc>
        <w:tc>
          <w:tcPr>
            <w:tcW w:w="567" w:type="dxa"/>
          </w:tcPr>
          <w:p w14:paraId="11DB7B4F" w14:textId="77777777" w:rsidR="00F10427" w:rsidRPr="001B0715" w:rsidRDefault="00F10427" w:rsidP="00A220BA">
            <w:pPr>
              <w:pStyle w:val="afd"/>
            </w:pPr>
          </w:p>
        </w:tc>
        <w:tc>
          <w:tcPr>
            <w:tcW w:w="4933" w:type="dxa"/>
          </w:tcPr>
          <w:p w14:paraId="2C164577" w14:textId="77777777" w:rsidR="00F10427" w:rsidRPr="001B0715" w:rsidRDefault="00F10427" w:rsidP="00A220BA">
            <w:pPr>
              <w:pStyle w:val="afd"/>
            </w:pPr>
          </w:p>
        </w:tc>
      </w:tr>
      <w:tr w:rsidR="00F10427" w:rsidRPr="00AA5CB6" w14:paraId="2042A2BC" w14:textId="77777777" w:rsidTr="004A3771">
        <w:tc>
          <w:tcPr>
            <w:tcW w:w="4933" w:type="dxa"/>
          </w:tcPr>
          <w:p w14:paraId="0A2C8047" w14:textId="77777777" w:rsidR="00F10427" w:rsidRPr="001B0715" w:rsidRDefault="00F10427" w:rsidP="00A220BA">
            <w:pPr>
              <w:pStyle w:val="afd"/>
            </w:pPr>
            <w:r w:rsidRPr="001B0715">
              <w:t>&lt;Должность, наименование организации&gt;</w:t>
            </w:r>
          </w:p>
          <w:p w14:paraId="6841E2CE" w14:textId="77777777" w:rsidR="00F10427" w:rsidRPr="001B0715" w:rsidRDefault="00F10427" w:rsidP="00A220BA">
            <w:pPr>
              <w:pStyle w:val="afd"/>
            </w:pPr>
          </w:p>
          <w:p w14:paraId="42A6EFD2" w14:textId="77777777" w:rsidR="00F10427" w:rsidRPr="001B0715" w:rsidRDefault="00F10427" w:rsidP="00A220BA">
            <w:pPr>
              <w:pStyle w:val="afd"/>
            </w:pPr>
            <w:r w:rsidRPr="001B0715">
              <w:t>______________________&lt;И.О.Фамилия&gt;</w:t>
            </w:r>
          </w:p>
          <w:p w14:paraId="194B3637" w14:textId="77777777" w:rsidR="00F10427" w:rsidRPr="001B0715" w:rsidRDefault="00F10427" w:rsidP="00A220BA">
            <w:pPr>
              <w:pStyle w:val="afd"/>
            </w:pPr>
          </w:p>
          <w:p w14:paraId="756B972C" w14:textId="77777777" w:rsidR="00F10427" w:rsidRPr="001B0715" w:rsidRDefault="00F10427" w:rsidP="00A220BA">
            <w:pPr>
              <w:pStyle w:val="afd"/>
            </w:pPr>
            <w:r w:rsidRPr="001B0715">
              <w:t>«____»______________________201___г.</w:t>
            </w:r>
          </w:p>
        </w:tc>
        <w:tc>
          <w:tcPr>
            <w:tcW w:w="567" w:type="dxa"/>
          </w:tcPr>
          <w:p w14:paraId="3B935FDB" w14:textId="77777777" w:rsidR="00F10427" w:rsidRPr="001B0715" w:rsidRDefault="00F10427" w:rsidP="00A220BA">
            <w:pPr>
              <w:pStyle w:val="afd"/>
            </w:pPr>
          </w:p>
        </w:tc>
        <w:tc>
          <w:tcPr>
            <w:tcW w:w="4933" w:type="dxa"/>
          </w:tcPr>
          <w:p w14:paraId="1FD12B8D" w14:textId="77777777" w:rsidR="00F10427" w:rsidRPr="001B0715" w:rsidRDefault="00F10427" w:rsidP="00A220BA">
            <w:pPr>
              <w:pStyle w:val="afd"/>
            </w:pPr>
            <w:r w:rsidRPr="001B0715">
              <w:t>&lt;Должность&gt;</w:t>
            </w:r>
          </w:p>
          <w:p w14:paraId="368095A4" w14:textId="77777777" w:rsidR="00F10427" w:rsidRPr="001B0715" w:rsidRDefault="00F10427" w:rsidP="00A220BA">
            <w:pPr>
              <w:pStyle w:val="afd"/>
            </w:pPr>
          </w:p>
          <w:p w14:paraId="7DF9911C" w14:textId="77777777" w:rsidR="00F10427" w:rsidRPr="001B0715" w:rsidRDefault="00F10427" w:rsidP="00A220BA">
            <w:pPr>
              <w:pStyle w:val="afd"/>
            </w:pPr>
            <w:r w:rsidRPr="001B0715">
              <w:t>______________________&lt;И.О.Фамилия&gt;</w:t>
            </w:r>
          </w:p>
          <w:p w14:paraId="6A40EBE3" w14:textId="77777777" w:rsidR="00F10427" w:rsidRPr="001B0715" w:rsidRDefault="00F10427" w:rsidP="00A220BA">
            <w:pPr>
              <w:pStyle w:val="afd"/>
            </w:pPr>
          </w:p>
          <w:p w14:paraId="57A64219" w14:textId="77777777" w:rsidR="00F10427" w:rsidRPr="004A3771" w:rsidRDefault="00F10427" w:rsidP="00A220BA">
            <w:pPr>
              <w:pStyle w:val="afd"/>
              <w:rPr>
                <w:rStyle w:val="aff0"/>
                <w:b w:val="0"/>
              </w:rPr>
            </w:pPr>
            <w:r w:rsidRPr="001B0715">
              <w:t>«____»_______________________201__г.</w:t>
            </w:r>
          </w:p>
        </w:tc>
      </w:tr>
      <w:tr w:rsidR="00F10427" w:rsidRPr="00AA5CB6" w14:paraId="29DCB84E" w14:textId="77777777" w:rsidTr="004A3771">
        <w:tc>
          <w:tcPr>
            <w:tcW w:w="4933" w:type="dxa"/>
          </w:tcPr>
          <w:p w14:paraId="3769BE1F" w14:textId="77777777" w:rsidR="00F10427" w:rsidRPr="001B0715" w:rsidRDefault="00F10427" w:rsidP="00A220BA">
            <w:pPr>
              <w:pStyle w:val="afd"/>
            </w:pPr>
          </w:p>
        </w:tc>
        <w:tc>
          <w:tcPr>
            <w:tcW w:w="567" w:type="dxa"/>
          </w:tcPr>
          <w:p w14:paraId="6EAF6B19" w14:textId="77777777" w:rsidR="00F10427" w:rsidRPr="001B0715" w:rsidRDefault="00F10427" w:rsidP="00A220BA">
            <w:pPr>
              <w:pStyle w:val="afd"/>
            </w:pPr>
          </w:p>
        </w:tc>
        <w:tc>
          <w:tcPr>
            <w:tcW w:w="4933" w:type="dxa"/>
          </w:tcPr>
          <w:p w14:paraId="5AAC94FE" w14:textId="77777777" w:rsidR="00F10427" w:rsidRPr="001B0715" w:rsidRDefault="00F10427" w:rsidP="00A220BA">
            <w:pPr>
              <w:pStyle w:val="afd"/>
            </w:pPr>
          </w:p>
        </w:tc>
      </w:tr>
      <w:tr w:rsidR="00F10427" w:rsidRPr="00AA5CB6" w14:paraId="0F7A1D4B" w14:textId="77777777" w:rsidTr="004A3771">
        <w:tc>
          <w:tcPr>
            <w:tcW w:w="4933" w:type="dxa"/>
          </w:tcPr>
          <w:p w14:paraId="13974E9F" w14:textId="77777777" w:rsidR="00F10427" w:rsidRPr="001B0715" w:rsidRDefault="00F10427" w:rsidP="00A220BA">
            <w:pPr>
              <w:pStyle w:val="afd"/>
            </w:pPr>
            <w:r w:rsidRPr="001B0715">
              <w:t>&lt;Должность, наименование организации&gt;</w:t>
            </w:r>
          </w:p>
          <w:p w14:paraId="2EAFEBC6" w14:textId="77777777" w:rsidR="00F10427" w:rsidRPr="001B0715" w:rsidRDefault="00F10427" w:rsidP="00A220BA">
            <w:pPr>
              <w:pStyle w:val="afd"/>
            </w:pPr>
          </w:p>
          <w:p w14:paraId="2DF4E5BF" w14:textId="77777777" w:rsidR="00F10427" w:rsidRPr="001B0715" w:rsidRDefault="00F10427" w:rsidP="00A220BA">
            <w:pPr>
              <w:pStyle w:val="afd"/>
            </w:pPr>
            <w:r w:rsidRPr="001B0715">
              <w:t>______________________&lt;И.О.Фамилия&gt;</w:t>
            </w:r>
          </w:p>
          <w:p w14:paraId="271E898F" w14:textId="77777777" w:rsidR="00F10427" w:rsidRPr="001B0715" w:rsidRDefault="00F10427" w:rsidP="00A220BA">
            <w:pPr>
              <w:pStyle w:val="afd"/>
            </w:pPr>
          </w:p>
          <w:p w14:paraId="598FFD21" w14:textId="77777777" w:rsidR="00F10427" w:rsidRPr="001B0715" w:rsidRDefault="00F10427" w:rsidP="00A220BA">
            <w:pPr>
              <w:pStyle w:val="afd"/>
            </w:pPr>
            <w:r w:rsidRPr="001B0715">
              <w:t>«____»______________________201___г.</w:t>
            </w:r>
          </w:p>
        </w:tc>
        <w:tc>
          <w:tcPr>
            <w:tcW w:w="567" w:type="dxa"/>
          </w:tcPr>
          <w:p w14:paraId="03EEAE16" w14:textId="77777777" w:rsidR="00F10427" w:rsidRPr="001B0715" w:rsidRDefault="00F10427" w:rsidP="00A220BA">
            <w:pPr>
              <w:pStyle w:val="afd"/>
            </w:pPr>
          </w:p>
        </w:tc>
        <w:tc>
          <w:tcPr>
            <w:tcW w:w="4933" w:type="dxa"/>
          </w:tcPr>
          <w:p w14:paraId="76994653" w14:textId="77777777" w:rsidR="00F10427" w:rsidRPr="001B0715" w:rsidRDefault="00F10427" w:rsidP="00A220BA">
            <w:pPr>
              <w:pStyle w:val="afd"/>
            </w:pPr>
            <w:r w:rsidRPr="001B0715">
              <w:t>&lt;Должность&gt;</w:t>
            </w:r>
          </w:p>
          <w:p w14:paraId="712BD12A" w14:textId="77777777" w:rsidR="00F10427" w:rsidRPr="001B0715" w:rsidRDefault="00F10427" w:rsidP="00A220BA">
            <w:pPr>
              <w:pStyle w:val="afd"/>
            </w:pPr>
          </w:p>
          <w:p w14:paraId="39043191" w14:textId="77777777" w:rsidR="00F10427" w:rsidRPr="001B0715" w:rsidRDefault="00F10427" w:rsidP="00A220BA">
            <w:pPr>
              <w:pStyle w:val="afd"/>
            </w:pPr>
            <w:r w:rsidRPr="001B0715">
              <w:t>______________________&lt;И.О.Фамилия&gt;</w:t>
            </w:r>
          </w:p>
          <w:p w14:paraId="70EE6482" w14:textId="77777777" w:rsidR="00F10427" w:rsidRPr="001B0715" w:rsidRDefault="00F10427" w:rsidP="00A220BA">
            <w:pPr>
              <w:pStyle w:val="afd"/>
            </w:pPr>
          </w:p>
          <w:p w14:paraId="0492D175" w14:textId="77777777" w:rsidR="00F10427" w:rsidRPr="004A3771" w:rsidRDefault="00F10427" w:rsidP="00A220BA">
            <w:pPr>
              <w:pStyle w:val="afd"/>
              <w:rPr>
                <w:rStyle w:val="aff0"/>
                <w:b w:val="0"/>
              </w:rPr>
            </w:pPr>
            <w:r w:rsidRPr="001B0715">
              <w:t>«____»_______________________201__г.</w:t>
            </w:r>
          </w:p>
        </w:tc>
      </w:tr>
      <w:tr w:rsidR="00F10427" w:rsidRPr="00AA5CB6" w14:paraId="0469830E" w14:textId="77777777" w:rsidTr="004A3771">
        <w:tc>
          <w:tcPr>
            <w:tcW w:w="4933" w:type="dxa"/>
          </w:tcPr>
          <w:p w14:paraId="5AC28B07" w14:textId="77777777" w:rsidR="00F10427" w:rsidRDefault="00F10427" w:rsidP="00A220BA">
            <w:pPr>
              <w:pStyle w:val="afd"/>
            </w:pPr>
          </w:p>
        </w:tc>
        <w:tc>
          <w:tcPr>
            <w:tcW w:w="567" w:type="dxa"/>
          </w:tcPr>
          <w:p w14:paraId="745C8200" w14:textId="77777777" w:rsidR="00F10427" w:rsidRDefault="00F10427" w:rsidP="00A220BA">
            <w:pPr>
              <w:pStyle w:val="afd"/>
            </w:pPr>
          </w:p>
        </w:tc>
        <w:tc>
          <w:tcPr>
            <w:tcW w:w="4933" w:type="dxa"/>
          </w:tcPr>
          <w:p w14:paraId="1BF440E0" w14:textId="77777777" w:rsidR="00F10427" w:rsidRDefault="00F10427" w:rsidP="00A220BA">
            <w:pPr>
              <w:pStyle w:val="afd"/>
            </w:pPr>
          </w:p>
        </w:tc>
      </w:tr>
      <w:tr w:rsidR="00F10427" w:rsidRPr="00AA5CB6" w14:paraId="40284EA6" w14:textId="77777777" w:rsidTr="004A3771">
        <w:tc>
          <w:tcPr>
            <w:tcW w:w="4933" w:type="dxa"/>
          </w:tcPr>
          <w:p w14:paraId="5ED573F8" w14:textId="77777777" w:rsidR="00F10427" w:rsidRPr="001B0715" w:rsidRDefault="00F10427" w:rsidP="00A220BA">
            <w:pPr>
              <w:pStyle w:val="afd"/>
            </w:pPr>
            <w:r w:rsidRPr="001B0715">
              <w:t>&lt;Должность, наименование организации&gt;</w:t>
            </w:r>
          </w:p>
          <w:p w14:paraId="3DCEE0AA" w14:textId="77777777" w:rsidR="00F10427" w:rsidRPr="001B0715" w:rsidRDefault="00F10427" w:rsidP="00A220BA">
            <w:pPr>
              <w:pStyle w:val="afd"/>
            </w:pPr>
          </w:p>
          <w:p w14:paraId="448D9EFE" w14:textId="77777777" w:rsidR="00F10427" w:rsidRPr="001B0715" w:rsidRDefault="00F10427" w:rsidP="00A220BA">
            <w:pPr>
              <w:pStyle w:val="afd"/>
            </w:pPr>
            <w:r w:rsidRPr="001B0715">
              <w:t>______________________&lt;И.О.Фамилия&gt;</w:t>
            </w:r>
          </w:p>
          <w:p w14:paraId="081949D2" w14:textId="77777777" w:rsidR="00F10427" w:rsidRPr="001B0715" w:rsidRDefault="00F10427" w:rsidP="00A220BA">
            <w:pPr>
              <w:pStyle w:val="afd"/>
            </w:pPr>
          </w:p>
          <w:p w14:paraId="4D31C512" w14:textId="77777777" w:rsidR="00F10427" w:rsidRPr="001B0715" w:rsidRDefault="00F10427" w:rsidP="00A220BA">
            <w:pPr>
              <w:pStyle w:val="afd"/>
            </w:pPr>
            <w:r w:rsidRPr="001B0715">
              <w:t>«____»______________________201___г.</w:t>
            </w:r>
          </w:p>
        </w:tc>
        <w:tc>
          <w:tcPr>
            <w:tcW w:w="567" w:type="dxa"/>
          </w:tcPr>
          <w:p w14:paraId="09621DD5" w14:textId="77777777" w:rsidR="00F10427" w:rsidRPr="001B0715" w:rsidRDefault="00F10427" w:rsidP="00A220BA">
            <w:pPr>
              <w:pStyle w:val="afd"/>
            </w:pPr>
          </w:p>
        </w:tc>
        <w:tc>
          <w:tcPr>
            <w:tcW w:w="4933" w:type="dxa"/>
          </w:tcPr>
          <w:p w14:paraId="141F2323" w14:textId="77777777" w:rsidR="00F10427" w:rsidRPr="001B0715" w:rsidRDefault="00F10427" w:rsidP="00A220BA">
            <w:pPr>
              <w:pStyle w:val="afd"/>
            </w:pPr>
            <w:r w:rsidRPr="001B0715">
              <w:t>&lt;Должность&gt;</w:t>
            </w:r>
          </w:p>
          <w:p w14:paraId="0993B662" w14:textId="77777777" w:rsidR="00F10427" w:rsidRPr="001B0715" w:rsidRDefault="00F10427" w:rsidP="00A220BA">
            <w:pPr>
              <w:pStyle w:val="afd"/>
            </w:pPr>
          </w:p>
          <w:p w14:paraId="02C877B7" w14:textId="77777777" w:rsidR="00F10427" w:rsidRPr="001B0715" w:rsidRDefault="00F10427" w:rsidP="00A220BA">
            <w:pPr>
              <w:pStyle w:val="afd"/>
            </w:pPr>
            <w:r w:rsidRPr="001B0715">
              <w:t>______________________&lt;И.О.Фамилия&gt;</w:t>
            </w:r>
          </w:p>
          <w:p w14:paraId="5FA55E1A" w14:textId="77777777" w:rsidR="00F10427" w:rsidRPr="001B0715" w:rsidRDefault="00F10427" w:rsidP="00A220BA">
            <w:pPr>
              <w:pStyle w:val="afd"/>
            </w:pPr>
          </w:p>
          <w:p w14:paraId="6617F53F" w14:textId="77777777" w:rsidR="00F10427" w:rsidRPr="004A3771" w:rsidRDefault="00F10427" w:rsidP="00A220BA">
            <w:pPr>
              <w:pStyle w:val="afd"/>
              <w:rPr>
                <w:rStyle w:val="aff0"/>
                <w:b w:val="0"/>
              </w:rPr>
            </w:pPr>
            <w:r w:rsidRPr="001B0715">
              <w:t>«____»_______________________201__г.</w:t>
            </w:r>
          </w:p>
        </w:tc>
      </w:tr>
      <w:tr w:rsidR="00F10427" w:rsidRPr="00AA5CB6" w14:paraId="41F2E0EA" w14:textId="77777777" w:rsidTr="004A3771">
        <w:tc>
          <w:tcPr>
            <w:tcW w:w="4933" w:type="dxa"/>
          </w:tcPr>
          <w:p w14:paraId="655E0B32" w14:textId="77777777" w:rsidR="00F10427" w:rsidRPr="001B0715" w:rsidRDefault="00F10427" w:rsidP="00A220BA">
            <w:pPr>
              <w:pStyle w:val="afd"/>
            </w:pPr>
            <w:r w:rsidRPr="001B0715">
              <w:t>&lt;Должность, наименование организации&gt;</w:t>
            </w:r>
          </w:p>
          <w:p w14:paraId="63E075A6" w14:textId="77777777" w:rsidR="00F10427" w:rsidRPr="001B0715" w:rsidRDefault="00F10427" w:rsidP="00A220BA">
            <w:pPr>
              <w:pStyle w:val="afd"/>
            </w:pPr>
          </w:p>
          <w:p w14:paraId="350E3E24" w14:textId="77777777" w:rsidR="00F10427" w:rsidRPr="001B0715" w:rsidRDefault="00F10427" w:rsidP="00A220BA">
            <w:pPr>
              <w:pStyle w:val="afd"/>
            </w:pPr>
            <w:r w:rsidRPr="001B0715">
              <w:t>______________________&lt;И.О.Фамилия&gt;</w:t>
            </w:r>
          </w:p>
          <w:p w14:paraId="7E72C6F0" w14:textId="77777777" w:rsidR="00F10427" w:rsidRPr="001B0715" w:rsidRDefault="00F10427" w:rsidP="00A220BA">
            <w:pPr>
              <w:pStyle w:val="afd"/>
            </w:pPr>
          </w:p>
          <w:p w14:paraId="1446D98E" w14:textId="77777777" w:rsidR="00F10427" w:rsidRPr="001B0715" w:rsidRDefault="00F10427" w:rsidP="00A220BA">
            <w:pPr>
              <w:pStyle w:val="afd"/>
            </w:pPr>
            <w:r w:rsidRPr="001B0715">
              <w:t>«____»______________________201___г.</w:t>
            </w:r>
          </w:p>
        </w:tc>
        <w:tc>
          <w:tcPr>
            <w:tcW w:w="567" w:type="dxa"/>
          </w:tcPr>
          <w:p w14:paraId="7D14D381" w14:textId="77777777" w:rsidR="00F10427" w:rsidRPr="001B0715" w:rsidRDefault="00F10427" w:rsidP="00A220BA">
            <w:pPr>
              <w:pStyle w:val="afd"/>
            </w:pPr>
          </w:p>
        </w:tc>
        <w:tc>
          <w:tcPr>
            <w:tcW w:w="4933" w:type="dxa"/>
          </w:tcPr>
          <w:p w14:paraId="2303018A" w14:textId="77777777" w:rsidR="00F10427" w:rsidRPr="001B0715" w:rsidRDefault="00F10427" w:rsidP="00A220BA">
            <w:pPr>
              <w:pStyle w:val="afd"/>
            </w:pPr>
            <w:r w:rsidRPr="001B0715">
              <w:t>&lt;Должность&gt;</w:t>
            </w:r>
          </w:p>
          <w:p w14:paraId="455EC068" w14:textId="77777777" w:rsidR="00F10427" w:rsidRPr="001B0715" w:rsidRDefault="00F10427" w:rsidP="00A220BA">
            <w:pPr>
              <w:pStyle w:val="afd"/>
            </w:pPr>
          </w:p>
          <w:p w14:paraId="5F08353D" w14:textId="77777777" w:rsidR="00F10427" w:rsidRPr="001B0715" w:rsidRDefault="00F10427" w:rsidP="00A220BA">
            <w:pPr>
              <w:pStyle w:val="afd"/>
            </w:pPr>
            <w:r w:rsidRPr="001B0715">
              <w:t>______________________&lt;И.О.Фамилия&gt;</w:t>
            </w:r>
          </w:p>
          <w:p w14:paraId="58EF4EBC" w14:textId="77777777" w:rsidR="00F10427" w:rsidRPr="001B0715" w:rsidRDefault="00F10427" w:rsidP="00A220BA">
            <w:pPr>
              <w:pStyle w:val="afd"/>
            </w:pPr>
          </w:p>
          <w:p w14:paraId="6FAC5983" w14:textId="77777777" w:rsidR="00F10427" w:rsidRPr="004A3771" w:rsidRDefault="00F10427" w:rsidP="00A220BA">
            <w:pPr>
              <w:pStyle w:val="afd"/>
              <w:rPr>
                <w:rStyle w:val="aff0"/>
                <w:b w:val="0"/>
              </w:rPr>
            </w:pPr>
            <w:r w:rsidRPr="001B0715">
              <w:t>«____»_______________________201__г.</w:t>
            </w:r>
          </w:p>
        </w:tc>
      </w:tr>
      <w:tr w:rsidR="00F10427" w:rsidRPr="00AA5CB6" w14:paraId="73B21FE2" w14:textId="77777777" w:rsidTr="004A3771">
        <w:tc>
          <w:tcPr>
            <w:tcW w:w="4933" w:type="dxa"/>
          </w:tcPr>
          <w:p w14:paraId="1DAB4142" w14:textId="77777777" w:rsidR="00F10427" w:rsidRDefault="00F10427" w:rsidP="00A220BA">
            <w:pPr>
              <w:pStyle w:val="afd"/>
            </w:pPr>
          </w:p>
        </w:tc>
        <w:tc>
          <w:tcPr>
            <w:tcW w:w="567" w:type="dxa"/>
          </w:tcPr>
          <w:p w14:paraId="4DF3490F" w14:textId="77777777" w:rsidR="00F10427" w:rsidRDefault="00F10427" w:rsidP="00A220BA">
            <w:pPr>
              <w:pStyle w:val="afd"/>
            </w:pPr>
          </w:p>
        </w:tc>
        <w:tc>
          <w:tcPr>
            <w:tcW w:w="4933" w:type="dxa"/>
          </w:tcPr>
          <w:p w14:paraId="09469440" w14:textId="77777777" w:rsidR="00F10427" w:rsidRDefault="00F10427" w:rsidP="00A220BA">
            <w:pPr>
              <w:pStyle w:val="afd"/>
            </w:pPr>
          </w:p>
        </w:tc>
      </w:tr>
      <w:tr w:rsidR="00F10427" w:rsidRPr="00AA5CB6" w14:paraId="26EBF5CB" w14:textId="77777777" w:rsidTr="004A3771">
        <w:tc>
          <w:tcPr>
            <w:tcW w:w="4933" w:type="dxa"/>
          </w:tcPr>
          <w:p w14:paraId="137E09A1" w14:textId="77777777" w:rsidR="00F10427" w:rsidRPr="001B0715" w:rsidRDefault="00F10427" w:rsidP="00A220BA">
            <w:pPr>
              <w:pStyle w:val="afd"/>
            </w:pPr>
            <w:r w:rsidRPr="001B0715">
              <w:t>&lt;Должность, наименование организации&gt;</w:t>
            </w:r>
          </w:p>
          <w:p w14:paraId="654427F3" w14:textId="77777777" w:rsidR="00F10427" w:rsidRPr="001B0715" w:rsidRDefault="00F10427" w:rsidP="00A220BA">
            <w:pPr>
              <w:pStyle w:val="afd"/>
            </w:pPr>
          </w:p>
          <w:p w14:paraId="02BD738B" w14:textId="77777777" w:rsidR="00F10427" w:rsidRPr="001B0715" w:rsidRDefault="00F10427" w:rsidP="00A220BA">
            <w:pPr>
              <w:pStyle w:val="afd"/>
            </w:pPr>
            <w:r w:rsidRPr="001B0715">
              <w:t>______________________&lt;И.О.Фамилия&gt;</w:t>
            </w:r>
          </w:p>
          <w:p w14:paraId="39063BF1" w14:textId="77777777" w:rsidR="00F10427" w:rsidRPr="001B0715" w:rsidRDefault="00F10427" w:rsidP="00A220BA">
            <w:pPr>
              <w:pStyle w:val="afd"/>
            </w:pPr>
          </w:p>
          <w:p w14:paraId="3F3658FB" w14:textId="77777777" w:rsidR="00F10427" w:rsidRPr="001B0715" w:rsidRDefault="00F10427" w:rsidP="00A220BA">
            <w:pPr>
              <w:pStyle w:val="afd"/>
            </w:pPr>
            <w:r w:rsidRPr="001B0715">
              <w:t>«____»______________________201___г.</w:t>
            </w:r>
          </w:p>
        </w:tc>
        <w:tc>
          <w:tcPr>
            <w:tcW w:w="567" w:type="dxa"/>
          </w:tcPr>
          <w:p w14:paraId="23006A28" w14:textId="77777777" w:rsidR="00F10427" w:rsidRPr="001B0715" w:rsidRDefault="00F10427" w:rsidP="00A220BA">
            <w:pPr>
              <w:pStyle w:val="afd"/>
            </w:pPr>
          </w:p>
        </w:tc>
        <w:tc>
          <w:tcPr>
            <w:tcW w:w="4933" w:type="dxa"/>
          </w:tcPr>
          <w:p w14:paraId="61F53342" w14:textId="77777777" w:rsidR="00F10427" w:rsidRPr="001B0715" w:rsidRDefault="00F10427" w:rsidP="00A220BA">
            <w:pPr>
              <w:pStyle w:val="afd"/>
            </w:pPr>
            <w:r w:rsidRPr="001B0715">
              <w:t>&lt;Должность&gt;</w:t>
            </w:r>
          </w:p>
          <w:p w14:paraId="16BC43B2" w14:textId="77777777" w:rsidR="00F10427" w:rsidRPr="001B0715" w:rsidRDefault="00F10427" w:rsidP="00A220BA">
            <w:pPr>
              <w:pStyle w:val="afd"/>
            </w:pPr>
          </w:p>
          <w:p w14:paraId="4F7DB989" w14:textId="77777777" w:rsidR="00F10427" w:rsidRPr="001B0715" w:rsidRDefault="00F10427" w:rsidP="00A220BA">
            <w:pPr>
              <w:pStyle w:val="afd"/>
            </w:pPr>
            <w:r w:rsidRPr="001B0715">
              <w:t>______________________&lt;И.О.Фамилия&gt;</w:t>
            </w:r>
          </w:p>
          <w:p w14:paraId="2543AD9D" w14:textId="77777777" w:rsidR="00F10427" w:rsidRPr="001B0715" w:rsidRDefault="00F10427" w:rsidP="00A220BA">
            <w:pPr>
              <w:pStyle w:val="afd"/>
            </w:pPr>
          </w:p>
          <w:p w14:paraId="306828A4" w14:textId="77777777" w:rsidR="00F10427" w:rsidRPr="004A3771" w:rsidRDefault="00F10427" w:rsidP="00A220BA">
            <w:pPr>
              <w:pStyle w:val="afd"/>
              <w:rPr>
                <w:rStyle w:val="aff0"/>
                <w:b w:val="0"/>
              </w:rPr>
            </w:pPr>
            <w:r w:rsidRPr="001B0715">
              <w:t>«____»_______________________201__г.</w:t>
            </w:r>
          </w:p>
        </w:tc>
      </w:tr>
      <w:tr w:rsidR="00F10427" w:rsidRPr="00AA5CB6" w14:paraId="62B9ECF9" w14:textId="77777777" w:rsidTr="004A3771">
        <w:tc>
          <w:tcPr>
            <w:tcW w:w="4933" w:type="dxa"/>
          </w:tcPr>
          <w:p w14:paraId="45413AE5" w14:textId="77777777" w:rsidR="00F10427" w:rsidRPr="001B0715" w:rsidRDefault="00F10427" w:rsidP="00A220BA">
            <w:pPr>
              <w:pStyle w:val="afd"/>
            </w:pPr>
          </w:p>
        </w:tc>
        <w:tc>
          <w:tcPr>
            <w:tcW w:w="567" w:type="dxa"/>
          </w:tcPr>
          <w:p w14:paraId="727D4E56" w14:textId="77777777" w:rsidR="00F10427" w:rsidRPr="001B0715" w:rsidRDefault="00F10427" w:rsidP="00A220BA">
            <w:pPr>
              <w:pStyle w:val="afd"/>
            </w:pPr>
          </w:p>
        </w:tc>
        <w:tc>
          <w:tcPr>
            <w:tcW w:w="4933" w:type="dxa"/>
          </w:tcPr>
          <w:p w14:paraId="4C332FB4" w14:textId="77777777" w:rsidR="00F10427" w:rsidRPr="001B0715" w:rsidRDefault="00F10427" w:rsidP="00A220BA">
            <w:pPr>
              <w:pStyle w:val="afd"/>
            </w:pPr>
          </w:p>
        </w:tc>
      </w:tr>
      <w:tr w:rsidR="00F10427" w:rsidRPr="00AA5CB6" w14:paraId="50332B60" w14:textId="77777777" w:rsidTr="004A3771">
        <w:tc>
          <w:tcPr>
            <w:tcW w:w="4933" w:type="dxa"/>
          </w:tcPr>
          <w:p w14:paraId="11C4EB78" w14:textId="77777777" w:rsidR="00F10427" w:rsidRPr="001B0715" w:rsidRDefault="00F10427" w:rsidP="00A220BA">
            <w:pPr>
              <w:pStyle w:val="afd"/>
            </w:pPr>
            <w:r w:rsidRPr="001B0715">
              <w:t>&lt;Должность, наименование организации&gt;</w:t>
            </w:r>
          </w:p>
          <w:p w14:paraId="4A8A1A5B" w14:textId="77777777" w:rsidR="00F10427" w:rsidRPr="001B0715" w:rsidRDefault="00F10427" w:rsidP="00A220BA">
            <w:pPr>
              <w:pStyle w:val="afd"/>
            </w:pPr>
          </w:p>
          <w:p w14:paraId="2F220501" w14:textId="77777777" w:rsidR="00F10427" w:rsidRPr="001B0715" w:rsidRDefault="00F10427" w:rsidP="00A220BA">
            <w:pPr>
              <w:pStyle w:val="afd"/>
            </w:pPr>
            <w:r w:rsidRPr="001B0715">
              <w:t>______________________&lt;И.О.Фамилия&gt;</w:t>
            </w:r>
          </w:p>
          <w:p w14:paraId="4726B913" w14:textId="77777777" w:rsidR="00F10427" w:rsidRPr="001B0715" w:rsidRDefault="00F10427" w:rsidP="00A220BA">
            <w:pPr>
              <w:pStyle w:val="afd"/>
            </w:pPr>
          </w:p>
          <w:p w14:paraId="3396F335" w14:textId="77777777" w:rsidR="00F10427" w:rsidRPr="001B0715" w:rsidRDefault="00F10427" w:rsidP="00A220BA">
            <w:pPr>
              <w:pStyle w:val="afd"/>
            </w:pPr>
            <w:r w:rsidRPr="001B0715">
              <w:t>«____»______________________201___г.</w:t>
            </w:r>
          </w:p>
        </w:tc>
        <w:tc>
          <w:tcPr>
            <w:tcW w:w="567" w:type="dxa"/>
          </w:tcPr>
          <w:p w14:paraId="40FD01E9" w14:textId="77777777" w:rsidR="00F10427" w:rsidRPr="001B0715" w:rsidRDefault="00F10427" w:rsidP="00A220BA">
            <w:pPr>
              <w:pStyle w:val="afd"/>
            </w:pPr>
          </w:p>
        </w:tc>
        <w:tc>
          <w:tcPr>
            <w:tcW w:w="4933" w:type="dxa"/>
          </w:tcPr>
          <w:p w14:paraId="453F1053" w14:textId="77777777" w:rsidR="00F10427" w:rsidRPr="001B0715" w:rsidRDefault="00F10427" w:rsidP="00A220BA">
            <w:pPr>
              <w:pStyle w:val="afd"/>
            </w:pPr>
            <w:r w:rsidRPr="001B0715">
              <w:t>&lt;Должность&gt;</w:t>
            </w:r>
          </w:p>
          <w:p w14:paraId="1F622156" w14:textId="77777777" w:rsidR="00F10427" w:rsidRPr="001B0715" w:rsidRDefault="00F10427" w:rsidP="00A220BA">
            <w:pPr>
              <w:pStyle w:val="afd"/>
            </w:pPr>
          </w:p>
          <w:p w14:paraId="12A5AA46" w14:textId="77777777" w:rsidR="00F10427" w:rsidRPr="001B0715" w:rsidRDefault="00F10427" w:rsidP="00A220BA">
            <w:pPr>
              <w:pStyle w:val="afd"/>
            </w:pPr>
            <w:r w:rsidRPr="001B0715">
              <w:t>______________________&lt;И.О.Фамилия&gt;</w:t>
            </w:r>
          </w:p>
          <w:p w14:paraId="78820496" w14:textId="77777777" w:rsidR="00F10427" w:rsidRPr="001B0715" w:rsidRDefault="00F10427" w:rsidP="00A220BA">
            <w:pPr>
              <w:pStyle w:val="afd"/>
            </w:pPr>
          </w:p>
          <w:p w14:paraId="2EF6E16F" w14:textId="77777777" w:rsidR="00F10427" w:rsidRPr="004A3771" w:rsidRDefault="00F10427" w:rsidP="00A220BA">
            <w:pPr>
              <w:pStyle w:val="afd"/>
              <w:rPr>
                <w:rStyle w:val="aff0"/>
                <w:b w:val="0"/>
              </w:rPr>
            </w:pPr>
            <w:r w:rsidRPr="001B0715">
              <w:t>«____»_______________________201__г.</w:t>
            </w:r>
          </w:p>
        </w:tc>
      </w:tr>
    </w:tbl>
    <w:p w14:paraId="5613E9B9" w14:textId="77777777" w:rsidR="00F10427" w:rsidRPr="00957E78" w:rsidRDefault="00F10427" w:rsidP="00F10427">
      <w:pPr>
        <w:pStyle w:val="a7"/>
      </w:pPr>
    </w:p>
    <w:p w14:paraId="54FA54F8" w14:textId="77777777" w:rsidR="002C1089" w:rsidRDefault="002C1089" w:rsidP="007D61FF">
      <w:pPr>
        <w:pStyle w:val="a7"/>
        <w:ind w:firstLine="0"/>
        <w:jc w:val="center"/>
        <w:sectPr w:rsidR="002C1089" w:rsidSect="001D6737">
          <w:pgSz w:w="11906" w:h="16838" w:code="9"/>
          <w:pgMar w:top="998" w:right="567" w:bottom="1134" w:left="1134" w:header="709" w:footer="709" w:gutter="0"/>
          <w:cols w:space="708"/>
          <w:vAlign w:val="center"/>
          <w:docGrid w:linePitch="360"/>
        </w:sectPr>
      </w:pPr>
    </w:p>
    <w:p w14:paraId="229A841D" w14:textId="77777777" w:rsidR="002C1089" w:rsidRPr="003C7AAE" w:rsidRDefault="002C1089" w:rsidP="007D61FF">
      <w:pPr>
        <w:pStyle w:val="a7"/>
        <w:ind w:firstLine="0"/>
        <w:jc w:val="center"/>
      </w:pPr>
    </w:p>
    <w:tbl>
      <w:tblPr>
        <w:tblW w:w="10433" w:type="dxa"/>
        <w:tblLayout w:type="fixed"/>
        <w:tblLook w:val="01E0" w:firstRow="1" w:lastRow="1" w:firstColumn="1" w:lastColumn="1" w:noHBand="0" w:noVBand="0"/>
      </w:tblPr>
      <w:tblGrid>
        <w:gridCol w:w="4933"/>
        <w:gridCol w:w="567"/>
        <w:gridCol w:w="4933"/>
      </w:tblGrid>
      <w:tr w:rsidR="001D6A17" w:rsidRPr="004A3771" w14:paraId="0951FD0B" w14:textId="77777777" w:rsidTr="004A3771">
        <w:tc>
          <w:tcPr>
            <w:tcW w:w="4933" w:type="dxa"/>
          </w:tcPr>
          <w:p w14:paraId="1CCB1418" w14:textId="77777777" w:rsidR="001D6A17" w:rsidRPr="004A3771" w:rsidRDefault="007C2CDE" w:rsidP="00470E53">
            <w:pPr>
              <w:pStyle w:val="afd"/>
              <w:rPr>
                <w:b/>
              </w:rPr>
            </w:pPr>
            <w:r>
              <w:br w:type="page"/>
            </w:r>
            <w:r w:rsidR="001D6A17" w:rsidRPr="004A3771">
              <w:rPr>
                <w:b/>
              </w:rPr>
              <w:t>УТВЕРЖДЕН</w:t>
            </w:r>
          </w:p>
          <w:p w14:paraId="35CEA21A" w14:textId="77777777" w:rsidR="001D6A17" w:rsidRPr="004A3771" w:rsidRDefault="001D6A17" w:rsidP="00470E53">
            <w:pPr>
              <w:pStyle w:val="afd"/>
              <w:rPr>
                <w:b/>
              </w:rPr>
            </w:pPr>
            <w:r w:rsidRPr="004A3771">
              <w:rPr>
                <w:b/>
              </w:rPr>
              <w:fldChar w:fldCharType="begin"/>
            </w:r>
            <w:r w:rsidRPr="004A3771">
              <w:rPr>
                <w:b/>
              </w:rPr>
              <w:instrText xml:space="preserve"> DOCPROPERTY  "Обозначение ЛУ"  \* MERGEFORMAT </w:instrText>
            </w:r>
            <w:r w:rsidRPr="004A3771">
              <w:rPr>
                <w:b/>
              </w:rPr>
              <w:fldChar w:fldCharType="separate"/>
            </w:r>
            <w:r w:rsidR="00B04E24" w:rsidRPr="004A3771">
              <w:rPr>
                <w:b/>
              </w:rPr>
              <w:t>&lt;Обозначение листа утверждения&gt;</w:t>
            </w:r>
            <w:r w:rsidRPr="004A3771">
              <w:rPr>
                <w:b/>
              </w:rPr>
              <w:fldChar w:fldCharType="end"/>
            </w:r>
          </w:p>
        </w:tc>
        <w:tc>
          <w:tcPr>
            <w:tcW w:w="567" w:type="dxa"/>
          </w:tcPr>
          <w:p w14:paraId="532DA0ED" w14:textId="77777777" w:rsidR="001D6A17" w:rsidRPr="004A3771" w:rsidRDefault="001D6A17" w:rsidP="00470E53">
            <w:pPr>
              <w:pStyle w:val="afd"/>
              <w:rPr>
                <w:b/>
              </w:rPr>
            </w:pPr>
          </w:p>
        </w:tc>
        <w:tc>
          <w:tcPr>
            <w:tcW w:w="4933" w:type="dxa"/>
          </w:tcPr>
          <w:p w14:paraId="18838A01" w14:textId="77777777" w:rsidR="001D6A17" w:rsidRPr="004A3771" w:rsidRDefault="001D6A17" w:rsidP="00470E53">
            <w:pPr>
              <w:pStyle w:val="afd"/>
              <w:rPr>
                <w:b/>
              </w:rPr>
            </w:pPr>
          </w:p>
        </w:tc>
      </w:tr>
    </w:tbl>
    <w:p w14:paraId="296536B6" w14:textId="77777777" w:rsidR="001D6A17" w:rsidRDefault="001D6A17" w:rsidP="001D6A17">
      <w:pPr>
        <w:pStyle w:val="a7"/>
      </w:pPr>
    </w:p>
    <w:p w14:paraId="2AF0A1EF" w14:textId="77777777" w:rsidR="001D6A17" w:rsidRDefault="001D6A17" w:rsidP="001D6A17">
      <w:pPr>
        <w:pStyle w:val="a7"/>
      </w:pPr>
    </w:p>
    <w:p w14:paraId="6C81220B" w14:textId="77777777" w:rsidR="001D6A17" w:rsidRDefault="001D6A17" w:rsidP="001D6A17">
      <w:pPr>
        <w:pStyle w:val="a7"/>
      </w:pPr>
    </w:p>
    <w:p w14:paraId="3103E021" w14:textId="77777777" w:rsidR="001D6A17" w:rsidRDefault="001D6A17" w:rsidP="001D6A17">
      <w:pPr>
        <w:pStyle w:val="a7"/>
      </w:pPr>
    </w:p>
    <w:p w14:paraId="7CBA2D9F" w14:textId="77777777" w:rsidR="001D6A17" w:rsidRDefault="001D6A17" w:rsidP="001D6A17">
      <w:pPr>
        <w:pStyle w:val="a7"/>
      </w:pPr>
    </w:p>
    <w:p w14:paraId="0D753296" w14:textId="77777777" w:rsidR="001D6A17" w:rsidRDefault="001D6A17" w:rsidP="001D6A17">
      <w:pPr>
        <w:pStyle w:val="a7"/>
      </w:pPr>
    </w:p>
    <w:p w14:paraId="642267DA" w14:textId="77777777" w:rsidR="001D6A17" w:rsidRDefault="001D6A17" w:rsidP="001D6A17">
      <w:pPr>
        <w:pStyle w:val="a7"/>
      </w:pPr>
    </w:p>
    <w:p w14:paraId="16F6FB5A" w14:textId="77777777" w:rsidR="001D6A17" w:rsidRDefault="001D6A17" w:rsidP="001D6A17">
      <w:pPr>
        <w:pStyle w:val="a7"/>
      </w:pPr>
    </w:p>
    <w:p w14:paraId="1C15676A" w14:textId="77777777" w:rsidR="001D6A17" w:rsidRDefault="001D6A17" w:rsidP="001D6A17">
      <w:pPr>
        <w:pStyle w:val="a7"/>
      </w:pPr>
    </w:p>
    <w:p w14:paraId="7C2D1E6D" w14:textId="77777777" w:rsidR="001D6A17" w:rsidRDefault="001D6A17" w:rsidP="001D6A17">
      <w:pPr>
        <w:pStyle w:val="a7"/>
      </w:pPr>
    </w:p>
    <w:p w14:paraId="69F54264" w14:textId="77777777" w:rsidR="001D6A17" w:rsidRDefault="001D6A17" w:rsidP="001D6A17">
      <w:pPr>
        <w:pStyle w:val="a7"/>
      </w:pPr>
    </w:p>
    <w:p w14:paraId="0100EDD8" w14:textId="77777777" w:rsidR="001D6A17" w:rsidRPr="007D61FF" w:rsidRDefault="001D6A17" w:rsidP="001D6A17">
      <w:pPr>
        <w:pStyle w:val="af5"/>
        <w:rPr>
          <w:lang w:val="ru-RU"/>
        </w:rPr>
      </w:pPr>
      <w:r>
        <w:fldChar w:fldCharType="begin"/>
      </w:r>
      <w:r w:rsidRPr="007D61FF">
        <w:rPr>
          <w:lang w:val="ru-RU"/>
        </w:rPr>
        <w:instrText xml:space="preserve"> </w:instrText>
      </w:r>
      <w:r>
        <w:instrText>SUBJECT</w:instrText>
      </w:r>
      <w:r w:rsidRPr="007D61FF">
        <w:rPr>
          <w:lang w:val="ru-RU"/>
        </w:rPr>
        <w:instrText xml:space="preserve">   \* </w:instrText>
      </w:r>
      <w:r>
        <w:instrText>MERGEFORMAT</w:instrText>
      </w:r>
      <w:r w:rsidRPr="007D61FF">
        <w:rPr>
          <w:lang w:val="ru-RU"/>
        </w:rPr>
        <w:instrText xml:space="preserve"> </w:instrText>
      </w:r>
      <w:r>
        <w:fldChar w:fldCharType="separate"/>
      </w:r>
      <w:r w:rsidR="00B04E24" w:rsidRPr="00B04E24">
        <w:rPr>
          <w:lang w:val="ru-RU"/>
        </w:rPr>
        <w:t>&lt;Название системы/компонента системы&gt;</w:t>
      </w:r>
      <w:r>
        <w:fldChar w:fldCharType="end"/>
      </w:r>
    </w:p>
    <w:p w14:paraId="1BB12015" w14:textId="77777777" w:rsidR="001D6A17" w:rsidRDefault="001D6A17" w:rsidP="001D6A17">
      <w:pPr>
        <w:pStyle w:val="af5"/>
        <w:rPr>
          <w:lang w:val="ru-RU"/>
        </w:rPr>
      </w:pPr>
      <w:r>
        <w:fldChar w:fldCharType="begin"/>
      </w:r>
      <w:r w:rsidRPr="007D61FF">
        <w:rPr>
          <w:lang w:val="ru-RU"/>
        </w:rPr>
        <w:instrText xml:space="preserve"> </w:instrText>
      </w:r>
      <w:r>
        <w:instrText>TITLE</w:instrText>
      </w:r>
      <w:r w:rsidRPr="007D61FF">
        <w:rPr>
          <w:lang w:val="ru-RU"/>
        </w:rPr>
        <w:instrText xml:space="preserve">   \* </w:instrText>
      </w:r>
      <w:r>
        <w:instrText>MERGEFORMAT</w:instrText>
      </w:r>
      <w:r w:rsidRPr="007D61FF">
        <w:rPr>
          <w:lang w:val="ru-RU"/>
        </w:rPr>
        <w:instrText xml:space="preserve"> </w:instrText>
      </w:r>
      <w:r>
        <w:fldChar w:fldCharType="separate"/>
      </w:r>
      <w:r w:rsidR="00B04E24" w:rsidRPr="00B04E24">
        <w:rPr>
          <w:caps w:val="0"/>
          <w:lang w:val="ru-RU"/>
        </w:rPr>
        <w:t>Программа и методика испытаний</w:t>
      </w:r>
      <w:r>
        <w:fldChar w:fldCharType="end"/>
      </w:r>
    </w:p>
    <w:p w14:paraId="75288A56" w14:textId="77777777" w:rsidR="001D6A17" w:rsidRDefault="001D6A17" w:rsidP="001D6A17">
      <w:pPr>
        <w:pStyle w:val="af5"/>
        <w:rPr>
          <w:lang w:val="ru-RU"/>
        </w:rPr>
      </w:pPr>
      <w:r>
        <w:rPr>
          <w:lang w:val="ru-RU"/>
        </w:rPr>
        <w:fldChar w:fldCharType="begin"/>
      </w:r>
      <w:r>
        <w:rPr>
          <w:lang w:val="ru-RU"/>
        </w:rPr>
        <w:instrText xml:space="preserve"> DOCPROPERTY  "Обозначение документа"  \* MERGEFORMAT </w:instrText>
      </w:r>
      <w:r>
        <w:rPr>
          <w:lang w:val="ru-RU"/>
        </w:rPr>
        <w:fldChar w:fldCharType="separate"/>
      </w:r>
      <w:r w:rsidR="00B04E24">
        <w:rPr>
          <w:lang w:val="ru-RU"/>
        </w:rPr>
        <w:t>&lt;Обозначение документа&gt;</w:t>
      </w:r>
      <w:r>
        <w:rPr>
          <w:lang w:val="ru-RU"/>
        </w:rPr>
        <w:fldChar w:fldCharType="end"/>
      </w:r>
    </w:p>
    <w:p w14:paraId="2F50003D" w14:textId="77777777" w:rsidR="001D6A17" w:rsidRPr="00CF407C" w:rsidRDefault="001D6A17" w:rsidP="001D6A17">
      <w:pPr>
        <w:pStyle w:val="af5"/>
        <w:rPr>
          <w:b w:val="0"/>
          <w:lang w:val="ru-RU"/>
        </w:rPr>
      </w:pPr>
      <w:r w:rsidRPr="00CF407C">
        <w:rPr>
          <w:b w:val="0"/>
          <w:caps w:val="0"/>
          <w:lang w:val="ru-RU"/>
        </w:rPr>
        <w:t>(&lt;вид носителя данных&gt;)</w:t>
      </w:r>
    </w:p>
    <w:p w14:paraId="2B25F11D" w14:textId="77777777" w:rsidR="001D6A17" w:rsidRDefault="001D6A17" w:rsidP="001D6A17">
      <w:pPr>
        <w:pStyle w:val="a7"/>
        <w:ind w:firstLine="0"/>
        <w:jc w:val="center"/>
      </w:pPr>
      <w:r>
        <w:t xml:space="preserve">Листов </w:t>
      </w:r>
      <w:r w:rsidRPr="007D61FF">
        <w:t>&lt;</w:t>
      </w:r>
      <w:r>
        <w:t>количество листов ПМИ</w:t>
      </w:r>
      <w:r w:rsidRPr="007D61FF">
        <w:t>&gt;</w:t>
      </w:r>
    </w:p>
    <w:p w14:paraId="699FADEA" w14:textId="77777777" w:rsidR="001D6A17" w:rsidRDefault="001D6A17" w:rsidP="00916E30">
      <w:pPr>
        <w:pStyle w:val="a7"/>
      </w:pPr>
    </w:p>
    <w:p w14:paraId="2DDFD5AE" w14:textId="77777777" w:rsidR="001D6A17" w:rsidRDefault="001D6A17" w:rsidP="00916E30">
      <w:pPr>
        <w:pStyle w:val="a7"/>
      </w:pPr>
    </w:p>
    <w:p w14:paraId="7F154EB9" w14:textId="77777777" w:rsidR="001D6A17" w:rsidRDefault="001D6A17" w:rsidP="00916E30">
      <w:pPr>
        <w:pStyle w:val="a7"/>
      </w:pPr>
    </w:p>
    <w:p w14:paraId="6F79F93A" w14:textId="77777777" w:rsidR="001D6A17" w:rsidRDefault="001D6A17" w:rsidP="00916E30">
      <w:pPr>
        <w:pStyle w:val="a7"/>
      </w:pPr>
    </w:p>
    <w:p w14:paraId="355B272C" w14:textId="77777777" w:rsidR="001D6A17" w:rsidRDefault="001D6A17" w:rsidP="00916E30">
      <w:pPr>
        <w:pStyle w:val="a7"/>
      </w:pPr>
    </w:p>
    <w:p w14:paraId="04FA9BA1" w14:textId="77777777" w:rsidR="001D6A17" w:rsidRDefault="001D6A17" w:rsidP="00916E30">
      <w:pPr>
        <w:pStyle w:val="a7"/>
      </w:pPr>
    </w:p>
    <w:p w14:paraId="1D311E65" w14:textId="77777777" w:rsidR="001D6A17" w:rsidRDefault="001D6A17" w:rsidP="00916E30">
      <w:pPr>
        <w:pStyle w:val="a7"/>
      </w:pPr>
    </w:p>
    <w:p w14:paraId="0067D74C" w14:textId="77777777" w:rsidR="001D6A17" w:rsidRDefault="001D6A17" w:rsidP="00916E30">
      <w:pPr>
        <w:pStyle w:val="a7"/>
      </w:pPr>
    </w:p>
    <w:p w14:paraId="2ABB207B" w14:textId="77777777" w:rsidR="001D6A17" w:rsidRDefault="001D6A17" w:rsidP="00916E30">
      <w:pPr>
        <w:pStyle w:val="a7"/>
      </w:pPr>
    </w:p>
    <w:p w14:paraId="67D9C60E" w14:textId="77777777" w:rsidR="001D6A17" w:rsidRPr="00916E30" w:rsidRDefault="001D6A17" w:rsidP="00916E30">
      <w:pPr>
        <w:pStyle w:val="a7"/>
      </w:pPr>
    </w:p>
    <w:p w14:paraId="288FF83B" w14:textId="77777777" w:rsidR="00916E30" w:rsidRPr="00916E30" w:rsidRDefault="00916E30" w:rsidP="00916E30">
      <w:pPr>
        <w:pStyle w:val="a7"/>
      </w:pPr>
    </w:p>
    <w:p w14:paraId="3632AD8D" w14:textId="77777777" w:rsidR="00916E30" w:rsidRPr="00916E30" w:rsidRDefault="001D6A17" w:rsidP="001D6A17">
      <w:pPr>
        <w:pStyle w:val="a7"/>
        <w:ind w:firstLine="0"/>
        <w:jc w:val="center"/>
      </w:pPr>
      <w:r>
        <w:fldChar w:fldCharType="begin"/>
      </w:r>
      <w:r>
        <w:instrText xml:space="preserve"> DATE  \@ "YYYY"  \* MERGEFORMAT </w:instrText>
      </w:r>
      <w:r>
        <w:fldChar w:fldCharType="separate"/>
      </w:r>
      <w:r w:rsidR="004C5DBB">
        <w:rPr>
          <w:noProof/>
        </w:rPr>
        <w:t>2025</w:t>
      </w:r>
      <w:r>
        <w:fldChar w:fldCharType="end"/>
      </w:r>
    </w:p>
    <w:p w14:paraId="5138C3F4" w14:textId="77777777" w:rsidR="007C2CDE" w:rsidRPr="00C2222E" w:rsidRDefault="007C2CDE" w:rsidP="007C2CDE">
      <w:pPr>
        <w:pStyle w:val="a7"/>
        <w:rPr>
          <w:rStyle w:val="afc"/>
        </w:rPr>
      </w:pPr>
      <w:r>
        <w:rPr>
          <w:rStyle w:val="afc"/>
        </w:rPr>
        <w:br w:type="page"/>
      </w:r>
      <w:r w:rsidRPr="00C2222E">
        <w:rPr>
          <w:rStyle w:val="afc"/>
        </w:rPr>
        <w:lastRenderedPageBreak/>
        <w:t>Заполнение любого стандартного шаблона рекомендуется осуществлять при помощи настроенных в нем стилей.</w:t>
      </w:r>
    </w:p>
    <w:p w14:paraId="09C2374B" w14:textId="77777777" w:rsidR="007C2CDE" w:rsidRPr="00C2222E" w:rsidRDefault="007C2CDE" w:rsidP="007C2CDE">
      <w:pPr>
        <w:pStyle w:val="a7"/>
        <w:rPr>
          <w:rStyle w:val="afc"/>
        </w:rPr>
      </w:pPr>
      <w:r w:rsidRPr="00C2222E">
        <w:rPr>
          <w:rStyle w:val="afc"/>
        </w:rPr>
        <w:t>Для просмотра списка стилей, настроенных в шаблоне:</w:t>
      </w:r>
    </w:p>
    <w:p w14:paraId="7ACFEEF1" w14:textId="77777777" w:rsidR="007C2CDE" w:rsidRPr="00C2222E" w:rsidRDefault="007C2CDE" w:rsidP="007C2CDE">
      <w:pPr>
        <w:pStyle w:val="3"/>
        <w:ind w:left="1134" w:hanging="425"/>
        <w:rPr>
          <w:rStyle w:val="afc"/>
        </w:rPr>
      </w:pPr>
      <w:r w:rsidRPr="00C2222E">
        <w:rPr>
          <w:rStyle w:val="afc"/>
        </w:rPr>
        <w:t>Выберите пункт меню Формат→Стили и форматирование;</w:t>
      </w:r>
    </w:p>
    <w:p w14:paraId="160E8452" w14:textId="77777777" w:rsidR="007C2CDE" w:rsidRPr="00C2222E" w:rsidRDefault="007C2CDE" w:rsidP="007C2CDE">
      <w:pPr>
        <w:pStyle w:val="3"/>
        <w:ind w:left="1134" w:hanging="425"/>
        <w:rPr>
          <w:rStyle w:val="afc"/>
        </w:rPr>
      </w:pPr>
      <w:r w:rsidRPr="00C2222E">
        <w:rPr>
          <w:rStyle w:val="afc"/>
        </w:rPr>
        <w:t>Выберите «Доступные стили» из выпадающего списка «Показать:» на появившейся панели «Стили и форматирование».</w:t>
      </w:r>
    </w:p>
    <w:p w14:paraId="45F6FF80" w14:textId="77777777" w:rsidR="007C2CDE" w:rsidRPr="00C2222E" w:rsidRDefault="007C2CDE" w:rsidP="007C2CDE">
      <w:pPr>
        <w:pStyle w:val="a7"/>
        <w:rPr>
          <w:rStyle w:val="afc"/>
        </w:rPr>
      </w:pPr>
      <w:r w:rsidRPr="00C2222E">
        <w:rPr>
          <w:rStyle w:val="afc"/>
        </w:rPr>
        <w:t>Стили в списке расположены в алфавитном порядке. Стилям абзацев в списке соответствует символ «¶», стилям знаков – символ «a».</w:t>
      </w:r>
    </w:p>
    <w:p w14:paraId="2FB4B6CE" w14:textId="77777777" w:rsidR="007C2CDE" w:rsidRPr="00C2222E" w:rsidRDefault="007C2CDE" w:rsidP="007C2CDE">
      <w:pPr>
        <w:pStyle w:val="a7"/>
        <w:rPr>
          <w:rStyle w:val="afc"/>
        </w:rPr>
      </w:pPr>
      <w:r w:rsidRPr="00C2222E">
        <w:rPr>
          <w:rStyle w:val="afc"/>
        </w:rPr>
        <w:t>Используйте стили:</w:t>
      </w:r>
    </w:p>
    <w:p w14:paraId="42D5C67E" w14:textId="77777777" w:rsidR="007C2CDE" w:rsidRPr="00C2222E" w:rsidRDefault="007C2CDE" w:rsidP="007C2CDE">
      <w:pPr>
        <w:pStyle w:val="a0"/>
        <w:ind w:left="1134" w:hanging="425"/>
        <w:rPr>
          <w:rStyle w:val="afc"/>
        </w:rPr>
      </w:pPr>
      <w:r w:rsidRPr="00C2222E">
        <w:rPr>
          <w:rStyle w:val="afc"/>
        </w:rPr>
        <w:t xml:space="preserve">Заголовок 1, Заголовок </w:t>
      </w:r>
      <w:r w:rsidR="00763FEC">
        <w:rPr>
          <w:rStyle w:val="afc"/>
        </w:rPr>
        <w:t>5</w:t>
      </w:r>
      <w:r w:rsidRPr="00C2222E">
        <w:rPr>
          <w:rStyle w:val="afc"/>
        </w:rPr>
        <w:t xml:space="preserve">, Заголовок </w:t>
      </w:r>
      <w:r w:rsidR="00763FEC">
        <w:rPr>
          <w:rStyle w:val="afc"/>
        </w:rPr>
        <w:t>8</w:t>
      </w:r>
      <w:r w:rsidRPr="00C2222E">
        <w:rPr>
          <w:rStyle w:val="afc"/>
        </w:rPr>
        <w:t xml:space="preserve"> – для форматирования названий разделов и подразделов документа;</w:t>
      </w:r>
    </w:p>
    <w:p w14:paraId="1E2C9875" w14:textId="77777777" w:rsidR="007C2CDE" w:rsidRPr="00C2222E" w:rsidRDefault="007C2CDE" w:rsidP="007C2CDE">
      <w:pPr>
        <w:pStyle w:val="a0"/>
        <w:ind w:left="1134" w:hanging="425"/>
        <w:rPr>
          <w:rStyle w:val="afc"/>
        </w:rPr>
      </w:pPr>
      <w:r w:rsidRPr="00C2222E">
        <w:rPr>
          <w:rStyle w:val="afc"/>
        </w:rPr>
        <w:t xml:space="preserve">Заголовок </w:t>
      </w:r>
      <w:r w:rsidR="00763FEC">
        <w:rPr>
          <w:rStyle w:val="afc"/>
        </w:rPr>
        <w:t>2</w:t>
      </w:r>
      <w:r w:rsidRPr="00C2222E">
        <w:rPr>
          <w:rStyle w:val="afc"/>
        </w:rPr>
        <w:t xml:space="preserve">, Заголовок </w:t>
      </w:r>
      <w:r w:rsidR="00763FEC">
        <w:rPr>
          <w:rStyle w:val="afc"/>
        </w:rPr>
        <w:t>3</w:t>
      </w:r>
      <w:r w:rsidRPr="00C2222E">
        <w:rPr>
          <w:rStyle w:val="afc"/>
        </w:rPr>
        <w:t xml:space="preserve">, Заголовок </w:t>
      </w:r>
      <w:r w:rsidR="00763FEC">
        <w:rPr>
          <w:rStyle w:val="afc"/>
        </w:rPr>
        <w:t>4</w:t>
      </w:r>
      <w:r w:rsidRPr="00C2222E">
        <w:rPr>
          <w:rStyle w:val="afc"/>
        </w:rPr>
        <w:t xml:space="preserve">, Заголовок </w:t>
      </w:r>
      <w:r w:rsidR="00763FEC">
        <w:rPr>
          <w:rStyle w:val="afc"/>
        </w:rPr>
        <w:t>6, Заголовок 7, Заголовок 9</w:t>
      </w:r>
      <w:r w:rsidRPr="00C2222E">
        <w:rPr>
          <w:rStyle w:val="afc"/>
        </w:rPr>
        <w:t xml:space="preserve"> – для форматирования пунктов разделов (подразделов) документа;</w:t>
      </w:r>
    </w:p>
    <w:p w14:paraId="2FE17B53" w14:textId="77777777" w:rsidR="007C2CDE" w:rsidRPr="00C2222E" w:rsidRDefault="007C2CDE" w:rsidP="007C2CDE">
      <w:pPr>
        <w:pStyle w:val="a0"/>
        <w:ind w:left="1134" w:hanging="425"/>
        <w:rPr>
          <w:rStyle w:val="afc"/>
        </w:rPr>
      </w:pPr>
      <w:r w:rsidRPr="00C2222E">
        <w:rPr>
          <w:rStyle w:val="afc"/>
        </w:rPr>
        <w:t>Маркированный список - для оформления перечислений внутри пунктов разделов (подразделов) документа;</w:t>
      </w:r>
    </w:p>
    <w:p w14:paraId="7844E92E" w14:textId="77777777" w:rsidR="007C2CDE" w:rsidRPr="00C2222E" w:rsidRDefault="007C2CDE" w:rsidP="007C2CDE">
      <w:pPr>
        <w:pStyle w:val="a0"/>
        <w:ind w:left="1134" w:hanging="425"/>
        <w:rPr>
          <w:rStyle w:val="afc"/>
        </w:rPr>
      </w:pPr>
      <w:r w:rsidRPr="00C2222E">
        <w:rPr>
          <w:rStyle w:val="afc"/>
        </w:rPr>
        <w:t>Нумерованный список, Нумерованный список 3 - для оформления перечислений внутри пунктов разделов (подразделов) документа при необходимости ссылки на одно из перечислений в тексте документа;</w:t>
      </w:r>
    </w:p>
    <w:p w14:paraId="06B2753D" w14:textId="77777777" w:rsidR="007C2CDE" w:rsidRPr="00C2222E" w:rsidRDefault="007C2CDE" w:rsidP="007C2CDE">
      <w:pPr>
        <w:pStyle w:val="a0"/>
        <w:ind w:left="1134" w:hanging="425"/>
        <w:rPr>
          <w:rStyle w:val="afc"/>
        </w:rPr>
      </w:pPr>
      <w:r w:rsidRPr="00C2222E">
        <w:rPr>
          <w:rStyle w:val="afc"/>
        </w:rPr>
        <w:t>Нумерованный список 2 – для дальнейшей детализации перечислений внутри пунктов разделов (подразделов) документа;</w:t>
      </w:r>
    </w:p>
    <w:p w14:paraId="07484B74" w14:textId="77777777" w:rsidR="007C2CDE" w:rsidRPr="00C2222E" w:rsidRDefault="007C2CDE" w:rsidP="007C2CDE">
      <w:pPr>
        <w:pStyle w:val="a0"/>
        <w:ind w:left="1134" w:hanging="425"/>
        <w:rPr>
          <w:rStyle w:val="afc"/>
        </w:rPr>
      </w:pPr>
      <w:r w:rsidRPr="00C2222E">
        <w:rPr>
          <w:rStyle w:val="afc"/>
        </w:rPr>
        <w:t xml:space="preserve">Основной текст – для оформления основной части текста документа; </w:t>
      </w:r>
    </w:p>
    <w:p w14:paraId="7B834DA5" w14:textId="77777777" w:rsidR="007C2CDE" w:rsidRPr="00C2222E" w:rsidRDefault="007C2CDE" w:rsidP="007C2CDE">
      <w:pPr>
        <w:pStyle w:val="a0"/>
        <w:ind w:left="1134" w:hanging="425"/>
        <w:rPr>
          <w:rStyle w:val="afc"/>
        </w:rPr>
      </w:pPr>
      <w:r w:rsidRPr="00C2222E">
        <w:rPr>
          <w:rStyle w:val="afc"/>
        </w:rPr>
        <w:t>Название таблицы – для оформления названия таблиц;</w:t>
      </w:r>
    </w:p>
    <w:p w14:paraId="7746AF18" w14:textId="77777777" w:rsidR="007C2CDE" w:rsidRPr="00C2222E" w:rsidRDefault="007C2CDE" w:rsidP="007C2CDE">
      <w:pPr>
        <w:pStyle w:val="a0"/>
        <w:ind w:left="1134" w:hanging="425"/>
        <w:rPr>
          <w:rStyle w:val="afc"/>
        </w:rPr>
      </w:pPr>
      <w:r w:rsidRPr="00C2222E">
        <w:rPr>
          <w:rStyle w:val="afc"/>
        </w:rPr>
        <w:t>Заголовок таблицы – для оформления «шапки» таблицы. Для таблиц, занимающих несколько страниц, удобно использовать команду меню Таблица→Заголовки для повторения «шапки» таблицы на каждой новой странице;</w:t>
      </w:r>
    </w:p>
    <w:p w14:paraId="6DB82B2B" w14:textId="77777777" w:rsidR="007C2CDE" w:rsidRPr="00C2222E" w:rsidRDefault="007C2CDE" w:rsidP="007C2CDE">
      <w:pPr>
        <w:pStyle w:val="a0"/>
        <w:ind w:left="1134" w:hanging="425"/>
        <w:rPr>
          <w:rStyle w:val="afc"/>
        </w:rPr>
      </w:pPr>
      <w:r w:rsidRPr="00C2222E">
        <w:rPr>
          <w:rStyle w:val="afc"/>
        </w:rPr>
        <w:t>Текст таблицы – для форматирования текста внутри ячеек таблицы;</w:t>
      </w:r>
    </w:p>
    <w:p w14:paraId="4D5D0FC6" w14:textId="77777777" w:rsidR="007C2CDE" w:rsidRPr="00C2222E" w:rsidRDefault="007C2CDE" w:rsidP="007C2CDE">
      <w:pPr>
        <w:pStyle w:val="a0"/>
        <w:ind w:left="1134" w:hanging="425"/>
        <w:rPr>
          <w:rStyle w:val="afc"/>
        </w:rPr>
      </w:pPr>
      <w:r w:rsidRPr="00C2222E">
        <w:rPr>
          <w:rStyle w:val="afc"/>
        </w:rPr>
        <w:t>Маркированный таблица, Нумерованный таблица – для оформления перечислений внутри ячеек таблицы;</w:t>
      </w:r>
    </w:p>
    <w:p w14:paraId="06330237" w14:textId="77777777" w:rsidR="007C2CDE" w:rsidRPr="00C2222E" w:rsidRDefault="007C2CDE" w:rsidP="007C2CDE">
      <w:pPr>
        <w:pStyle w:val="a0"/>
        <w:ind w:left="1134" w:hanging="425"/>
        <w:rPr>
          <w:rStyle w:val="afc"/>
        </w:rPr>
      </w:pPr>
      <w:r w:rsidRPr="00C2222E">
        <w:rPr>
          <w:rStyle w:val="afc"/>
        </w:rPr>
        <w:t>Рисунок – для форматирования рисунков и названий рисунков, встречающихся по тексту документа;</w:t>
      </w:r>
    </w:p>
    <w:p w14:paraId="6DE89EF1" w14:textId="77777777" w:rsidR="007C2CDE" w:rsidRPr="00C2222E" w:rsidRDefault="007C2CDE" w:rsidP="007C2CDE">
      <w:pPr>
        <w:pStyle w:val="a0"/>
        <w:ind w:left="1134" w:hanging="425"/>
        <w:rPr>
          <w:rStyle w:val="afc"/>
        </w:rPr>
      </w:pPr>
      <w:r w:rsidRPr="00C2222E">
        <w:rPr>
          <w:rStyle w:val="afc"/>
        </w:rPr>
        <w:lastRenderedPageBreak/>
        <w:t>Приложение – для форматирования заголовков приложений документа;</w:t>
      </w:r>
    </w:p>
    <w:p w14:paraId="10266EC7" w14:textId="77777777" w:rsidR="007C2CDE" w:rsidRPr="00C2222E" w:rsidRDefault="007C2CDE" w:rsidP="007C2CDE">
      <w:pPr>
        <w:pStyle w:val="a0"/>
        <w:ind w:left="1134" w:hanging="425"/>
        <w:rPr>
          <w:rStyle w:val="afc"/>
        </w:rPr>
      </w:pPr>
      <w:r w:rsidRPr="00C2222E">
        <w:rPr>
          <w:rStyle w:val="afc"/>
        </w:rPr>
        <w:t>Приложение 2, Приложение 3, Приложение 4 – для форматирования пунктов (подпунктов) приложений документа.</w:t>
      </w:r>
    </w:p>
    <w:p w14:paraId="2D747913" w14:textId="77777777" w:rsidR="007C2CDE" w:rsidRPr="00C2222E" w:rsidRDefault="007C2CDE" w:rsidP="007C2CDE">
      <w:pPr>
        <w:pStyle w:val="a7"/>
        <w:rPr>
          <w:rStyle w:val="afc"/>
        </w:rPr>
      </w:pPr>
      <w:r w:rsidRPr="00C2222E">
        <w:rPr>
          <w:rStyle w:val="afc"/>
        </w:rPr>
        <w:t>Остальные стили настраиваются в шаблоне один раз и не используются авторами при написании документов (например, стили колонтитулов документа, стили для оформления титульного листа).</w:t>
      </w:r>
    </w:p>
    <w:p w14:paraId="68558AE4" w14:textId="77777777" w:rsidR="007C2CDE" w:rsidRPr="00C2222E" w:rsidRDefault="007C2CDE" w:rsidP="007C2CDE">
      <w:pPr>
        <w:pStyle w:val="a7"/>
        <w:rPr>
          <w:rStyle w:val="afc"/>
        </w:rPr>
      </w:pPr>
      <w:r w:rsidRPr="00C2222E">
        <w:rPr>
          <w:rStyle w:val="afc"/>
        </w:rPr>
        <w:t xml:space="preserve">Стили могут применяться к тексту, как до его написания, так и после. </w:t>
      </w:r>
    </w:p>
    <w:p w14:paraId="34BE477D" w14:textId="77777777" w:rsidR="007C2CDE" w:rsidRPr="00C2222E" w:rsidRDefault="007C2CDE" w:rsidP="007C2CDE">
      <w:pPr>
        <w:pStyle w:val="a7"/>
        <w:rPr>
          <w:rStyle w:val="afc"/>
        </w:rPr>
      </w:pPr>
      <w:r w:rsidRPr="00C2222E">
        <w:rPr>
          <w:rStyle w:val="afc"/>
        </w:rPr>
        <w:t>Для того чтобы применить стиль к тексту до его написания:</w:t>
      </w:r>
    </w:p>
    <w:p w14:paraId="02C94727" w14:textId="77777777" w:rsidR="007C2CDE" w:rsidRPr="00C2222E" w:rsidRDefault="007C2CDE" w:rsidP="007C2CDE">
      <w:pPr>
        <w:pStyle w:val="3"/>
        <w:numPr>
          <w:ilvl w:val="0"/>
          <w:numId w:val="31"/>
        </w:numPr>
        <w:ind w:left="1134" w:hanging="425"/>
        <w:rPr>
          <w:rStyle w:val="afc"/>
        </w:rPr>
      </w:pPr>
      <w:r w:rsidRPr="00C2222E">
        <w:rPr>
          <w:rStyle w:val="afc"/>
        </w:rPr>
        <w:t>Установите курсов в той части документа, где будет набираться текст;</w:t>
      </w:r>
    </w:p>
    <w:p w14:paraId="7EBB543E" w14:textId="77777777" w:rsidR="007C2CDE" w:rsidRPr="00C2222E" w:rsidRDefault="007C2CDE" w:rsidP="007C2CDE">
      <w:pPr>
        <w:pStyle w:val="3"/>
        <w:numPr>
          <w:ilvl w:val="0"/>
          <w:numId w:val="31"/>
        </w:numPr>
        <w:ind w:left="1134" w:hanging="425"/>
        <w:rPr>
          <w:rStyle w:val="afc"/>
        </w:rPr>
      </w:pPr>
      <w:r w:rsidRPr="00C2222E">
        <w:rPr>
          <w:rStyle w:val="afc"/>
        </w:rPr>
        <w:t>Выберите нужный стиль в списке стилей, настроенных в шаблоне.</w:t>
      </w:r>
    </w:p>
    <w:p w14:paraId="739BCDC0" w14:textId="77777777" w:rsidR="007C2CDE" w:rsidRPr="00C2222E" w:rsidRDefault="007C2CDE" w:rsidP="007C2CDE">
      <w:pPr>
        <w:pStyle w:val="a7"/>
        <w:rPr>
          <w:rStyle w:val="afc"/>
        </w:rPr>
      </w:pPr>
      <w:r w:rsidRPr="00C2222E">
        <w:rPr>
          <w:rStyle w:val="afc"/>
        </w:rPr>
        <w:t xml:space="preserve">Для того чтобы отформатировать (переформатировать) ранее набранные фрагменты текста (слово, предложение, абзац и т.д.) с помощью одного из настроенных стилей: </w:t>
      </w:r>
    </w:p>
    <w:p w14:paraId="3B314000" w14:textId="77777777" w:rsidR="007C2CDE" w:rsidRPr="00C2222E" w:rsidRDefault="007C2CDE" w:rsidP="007C2CDE">
      <w:pPr>
        <w:pStyle w:val="3"/>
        <w:numPr>
          <w:ilvl w:val="0"/>
          <w:numId w:val="31"/>
        </w:numPr>
        <w:ind w:left="1134" w:hanging="425"/>
        <w:rPr>
          <w:rStyle w:val="afc"/>
        </w:rPr>
      </w:pPr>
      <w:r w:rsidRPr="00C2222E">
        <w:rPr>
          <w:rStyle w:val="afc"/>
        </w:rPr>
        <w:t>Выделите фрагмент текста, который необходимо отформатировать (переформатировать);</w:t>
      </w:r>
    </w:p>
    <w:p w14:paraId="6B712693" w14:textId="77777777" w:rsidR="007C2CDE" w:rsidRPr="00C2222E" w:rsidRDefault="007C2CDE" w:rsidP="007C2CDE">
      <w:pPr>
        <w:pStyle w:val="3"/>
        <w:numPr>
          <w:ilvl w:val="0"/>
          <w:numId w:val="31"/>
        </w:numPr>
        <w:ind w:left="1134" w:hanging="425"/>
        <w:rPr>
          <w:rStyle w:val="afc"/>
        </w:rPr>
      </w:pPr>
      <w:r w:rsidRPr="00C2222E">
        <w:rPr>
          <w:rStyle w:val="afc"/>
        </w:rPr>
        <w:t>Выберите необходимый стиль в списке стилей, настроенных в шаблоне.</w:t>
      </w:r>
    </w:p>
    <w:p w14:paraId="6EE1C8CA" w14:textId="77777777" w:rsidR="007C2CDE" w:rsidRPr="00C2222E" w:rsidRDefault="007C2CDE" w:rsidP="007C2CDE">
      <w:pPr>
        <w:pStyle w:val="a7"/>
        <w:rPr>
          <w:rStyle w:val="afc"/>
        </w:rPr>
      </w:pPr>
      <w:r w:rsidRPr="00C2222E">
        <w:rPr>
          <w:rStyle w:val="afc"/>
        </w:rPr>
        <w:t>Часто в процессе работы с документом в списке стилей, предопределенных шаблоном, появляются «посторонние» стили, перенесенные из других документов или образовавшиеся из-за некорректных действий автора документа. Для того чтобы стили сбивались как можно реже, необходимо придерживаться следующих основных правил:</w:t>
      </w:r>
    </w:p>
    <w:p w14:paraId="66E0E318" w14:textId="77777777" w:rsidR="007C2CDE" w:rsidRPr="00C2222E" w:rsidRDefault="007C2CDE" w:rsidP="007C2CDE">
      <w:pPr>
        <w:pStyle w:val="a0"/>
        <w:ind w:left="1134" w:hanging="425"/>
        <w:rPr>
          <w:rStyle w:val="afc"/>
        </w:rPr>
      </w:pPr>
      <w:r w:rsidRPr="00C2222E">
        <w:rPr>
          <w:rStyle w:val="afc"/>
        </w:rPr>
        <w:t>при переносе текста из другого документа используйте операцию Правка→Специальная вставка→Неформатированный текст</w:t>
      </w:r>
    </w:p>
    <w:p w14:paraId="5C74F758" w14:textId="77777777" w:rsidR="007C2CDE" w:rsidRPr="00C2222E" w:rsidRDefault="007C2CDE" w:rsidP="007C2CDE">
      <w:pPr>
        <w:pStyle w:val="a0"/>
        <w:ind w:left="1134" w:hanging="425"/>
        <w:rPr>
          <w:rStyle w:val="afc"/>
        </w:rPr>
      </w:pPr>
      <w:r w:rsidRPr="00C2222E">
        <w:rPr>
          <w:rStyle w:val="afc"/>
        </w:rPr>
        <w:t>старайтесь не использовать кнопки панели управления «Форматирование»: вид шрифта, размер шрифта, выравнивание, подчеркивание, курсив, полужирный и т.д.;</w:t>
      </w:r>
    </w:p>
    <w:p w14:paraId="0E41CCD4" w14:textId="77777777" w:rsidR="007C2CDE" w:rsidRPr="00C2222E" w:rsidRDefault="007C2CDE" w:rsidP="007C2CDE">
      <w:pPr>
        <w:pStyle w:val="a0"/>
        <w:ind w:left="1134" w:hanging="425"/>
        <w:rPr>
          <w:rStyle w:val="afc"/>
        </w:rPr>
      </w:pPr>
      <w:r w:rsidRPr="00C2222E">
        <w:rPr>
          <w:rStyle w:val="afc"/>
        </w:rPr>
        <w:t>старайтесь не использовать функцию «Копировать формат», особенно при использовании стилей Заголовок разных уровней, Нумерованный список, Маркированный список;</w:t>
      </w:r>
    </w:p>
    <w:p w14:paraId="0D5B9D09" w14:textId="77777777" w:rsidR="007C2CDE" w:rsidRDefault="007C2CDE" w:rsidP="007C2CDE">
      <w:pPr>
        <w:pStyle w:val="a0"/>
        <w:ind w:left="1134" w:hanging="425"/>
        <w:rPr>
          <w:rStyle w:val="afc"/>
        </w:rPr>
      </w:pPr>
      <w:r w:rsidRPr="00C2222E">
        <w:rPr>
          <w:rStyle w:val="afc"/>
        </w:rPr>
        <w:t>никогда не избавляйтесь от нумерации и маркеров с помощью клавиши «Back Space». Применяйте нужные стили форматирования.</w:t>
      </w:r>
    </w:p>
    <w:p w14:paraId="0EA428B5" w14:textId="77777777" w:rsidR="006B10D2" w:rsidRPr="00DF6983" w:rsidRDefault="006B10D2" w:rsidP="006B10D2">
      <w:pPr>
        <w:pStyle w:val="a7"/>
        <w:rPr>
          <w:rStyle w:val="afc"/>
        </w:rPr>
      </w:pPr>
      <w:r w:rsidRPr="00DF6983">
        <w:rPr>
          <w:rStyle w:val="afc"/>
        </w:rPr>
        <w:lastRenderedPageBreak/>
        <w:t>Для настройки параметров документа необходимо выполнить следующие действия:</w:t>
      </w:r>
    </w:p>
    <w:p w14:paraId="4ABA5157" w14:textId="77777777" w:rsidR="006B10D2" w:rsidRPr="00DF6983" w:rsidRDefault="006B10D2" w:rsidP="006B10D2">
      <w:pPr>
        <w:pStyle w:val="a0"/>
        <w:ind w:left="1134" w:hanging="425"/>
        <w:jc w:val="left"/>
        <w:rPr>
          <w:rStyle w:val="afc"/>
        </w:rPr>
      </w:pPr>
      <w:r w:rsidRPr="00DF6983">
        <w:rPr>
          <w:rStyle w:val="afc"/>
        </w:rPr>
        <w:t>Открыть пункт меню Файл</w:t>
      </w:r>
      <w:r w:rsidRPr="00DF6983">
        <w:rPr>
          <w:rStyle w:val="afc"/>
        </w:rPr>
        <w:sym w:font="Symbol" w:char="F0AE"/>
      </w:r>
      <w:r w:rsidRPr="00DF6983">
        <w:rPr>
          <w:rStyle w:val="afc"/>
        </w:rPr>
        <w:t>Свойства</w:t>
      </w:r>
    </w:p>
    <w:p w14:paraId="68CF492D" w14:textId="77777777" w:rsidR="006B10D2" w:rsidRPr="00DF6983" w:rsidRDefault="006B10D2" w:rsidP="006B10D2">
      <w:pPr>
        <w:pStyle w:val="a0"/>
        <w:ind w:left="1134" w:hanging="425"/>
        <w:jc w:val="left"/>
        <w:rPr>
          <w:rStyle w:val="afc"/>
        </w:rPr>
      </w:pPr>
      <w:r w:rsidRPr="00DF6983">
        <w:rPr>
          <w:rStyle w:val="afc"/>
        </w:rPr>
        <w:t xml:space="preserve">Открыть закладку Документ и указать: </w:t>
      </w:r>
    </w:p>
    <w:p w14:paraId="733723A1" w14:textId="77777777" w:rsidR="007F6ED1" w:rsidRDefault="007F6ED1" w:rsidP="007F6ED1">
      <w:pPr>
        <w:pStyle w:val="22"/>
        <w:jc w:val="left"/>
        <w:rPr>
          <w:rStyle w:val="afc"/>
        </w:rPr>
      </w:pPr>
      <w:r>
        <w:rPr>
          <w:rStyle w:val="afc"/>
        </w:rPr>
        <w:t>наименование документа в поле «Название»</w:t>
      </w:r>
    </w:p>
    <w:p w14:paraId="255EC0FD" w14:textId="77777777" w:rsidR="006B10D2" w:rsidRPr="00DF6983" w:rsidRDefault="006B10D2" w:rsidP="006B10D2">
      <w:pPr>
        <w:pStyle w:val="22"/>
        <w:jc w:val="left"/>
        <w:rPr>
          <w:rStyle w:val="afc"/>
        </w:rPr>
      </w:pPr>
      <w:r w:rsidRPr="00DF6983">
        <w:rPr>
          <w:rStyle w:val="afc"/>
        </w:rPr>
        <w:t>название разрабатываемой системы (компонента) в поле «Тема»</w:t>
      </w:r>
    </w:p>
    <w:p w14:paraId="3F1E7A29" w14:textId="77777777" w:rsidR="006B10D2" w:rsidRPr="00DF6983" w:rsidRDefault="006B10D2" w:rsidP="006B10D2">
      <w:pPr>
        <w:pStyle w:val="a0"/>
        <w:ind w:left="1134" w:hanging="425"/>
        <w:jc w:val="left"/>
        <w:rPr>
          <w:rStyle w:val="afc"/>
        </w:rPr>
      </w:pPr>
      <w:r w:rsidRPr="00DF6983">
        <w:rPr>
          <w:rStyle w:val="afc"/>
        </w:rPr>
        <w:t xml:space="preserve">Открыть закладку </w:t>
      </w:r>
      <w:r w:rsidR="007F6ED1">
        <w:rPr>
          <w:rStyle w:val="afc"/>
        </w:rPr>
        <w:t>Прочие</w:t>
      </w:r>
      <w:r w:rsidRPr="00DF6983">
        <w:rPr>
          <w:rStyle w:val="afc"/>
        </w:rPr>
        <w:t>:</w:t>
      </w:r>
    </w:p>
    <w:p w14:paraId="0F413EFB" w14:textId="77777777" w:rsidR="006B10D2" w:rsidRPr="00DF6983" w:rsidRDefault="006B10D2" w:rsidP="006B10D2">
      <w:pPr>
        <w:pStyle w:val="22"/>
        <w:numPr>
          <w:ilvl w:val="0"/>
          <w:numId w:val="15"/>
        </w:numPr>
        <w:jc w:val="left"/>
        <w:rPr>
          <w:rStyle w:val="afc"/>
        </w:rPr>
      </w:pPr>
      <w:r w:rsidRPr="00DF6983">
        <w:rPr>
          <w:rStyle w:val="afc"/>
        </w:rPr>
        <w:t xml:space="preserve">в списке Свойства выбрать строку </w:t>
      </w:r>
      <w:r w:rsidR="00C27DA8">
        <w:rPr>
          <w:rStyle w:val="afc"/>
        </w:rPr>
        <w:t>Обозначение документа</w:t>
      </w:r>
      <w:r w:rsidRPr="00DF6983">
        <w:rPr>
          <w:rStyle w:val="afc"/>
        </w:rPr>
        <w:t xml:space="preserve">, в поле «Значение» указать обозначение </w:t>
      </w:r>
      <w:r w:rsidR="00C27DA8">
        <w:rPr>
          <w:rStyle w:val="afc"/>
        </w:rPr>
        <w:t>ПМИ</w:t>
      </w:r>
      <w:r w:rsidRPr="00DF6983">
        <w:rPr>
          <w:rStyle w:val="afc"/>
        </w:rPr>
        <w:t xml:space="preserve"> и нажать кнопку «Изменить»</w:t>
      </w:r>
    </w:p>
    <w:p w14:paraId="5519CC9E" w14:textId="77777777" w:rsidR="006B10D2" w:rsidRPr="00DF6983" w:rsidRDefault="006B10D2" w:rsidP="006B10D2">
      <w:pPr>
        <w:pStyle w:val="22"/>
        <w:numPr>
          <w:ilvl w:val="0"/>
          <w:numId w:val="15"/>
        </w:numPr>
        <w:jc w:val="left"/>
        <w:rPr>
          <w:rStyle w:val="afc"/>
        </w:rPr>
      </w:pPr>
      <w:r w:rsidRPr="00DF6983">
        <w:rPr>
          <w:rStyle w:val="afc"/>
        </w:rPr>
        <w:t xml:space="preserve">в списке Свойства выбрать строку Обозначение </w:t>
      </w:r>
      <w:r w:rsidR="00C27DA8">
        <w:rPr>
          <w:rStyle w:val="afc"/>
        </w:rPr>
        <w:t>ЛУ</w:t>
      </w:r>
      <w:r w:rsidRPr="00DF6983">
        <w:rPr>
          <w:rStyle w:val="afc"/>
        </w:rPr>
        <w:t xml:space="preserve">, в поле «Значение» указать обозначение </w:t>
      </w:r>
      <w:r w:rsidR="00C27DA8">
        <w:rPr>
          <w:rStyle w:val="afc"/>
        </w:rPr>
        <w:t>листа утверждения</w:t>
      </w:r>
      <w:r w:rsidRPr="00DF6983">
        <w:rPr>
          <w:rStyle w:val="afc"/>
        </w:rPr>
        <w:t xml:space="preserve"> и нажать кнопку «Изменить»</w:t>
      </w:r>
    </w:p>
    <w:p w14:paraId="59CBB465" w14:textId="77777777" w:rsidR="006B10D2" w:rsidRPr="00DF6983" w:rsidRDefault="006B10D2" w:rsidP="006B10D2">
      <w:pPr>
        <w:pStyle w:val="a0"/>
        <w:ind w:left="1134" w:hanging="425"/>
        <w:jc w:val="left"/>
        <w:rPr>
          <w:rStyle w:val="afc"/>
        </w:rPr>
      </w:pPr>
      <w:r w:rsidRPr="00DF6983">
        <w:rPr>
          <w:rStyle w:val="afc"/>
        </w:rPr>
        <w:t>Выйти из диалогового окна Свойства, сохранив внесенные изменения</w:t>
      </w:r>
    </w:p>
    <w:p w14:paraId="76D46F37" w14:textId="77777777" w:rsidR="006B10D2" w:rsidRPr="00DF6983" w:rsidRDefault="006B10D2" w:rsidP="006B10D2">
      <w:pPr>
        <w:pStyle w:val="a0"/>
        <w:ind w:left="1134" w:hanging="425"/>
        <w:jc w:val="left"/>
        <w:rPr>
          <w:rStyle w:val="afc"/>
        </w:rPr>
      </w:pPr>
      <w:r w:rsidRPr="00DF6983">
        <w:rPr>
          <w:rStyle w:val="afc"/>
        </w:rPr>
        <w:t>Выделить весь документ и обновить его, нажав клавишу F9</w:t>
      </w:r>
    </w:p>
    <w:p w14:paraId="4EBB79BB" w14:textId="77777777" w:rsidR="006B10D2" w:rsidRPr="00DF6983" w:rsidRDefault="006B10D2" w:rsidP="006B10D2">
      <w:pPr>
        <w:pStyle w:val="a0"/>
        <w:ind w:left="1134" w:hanging="425"/>
        <w:jc w:val="left"/>
        <w:rPr>
          <w:rStyle w:val="afc"/>
        </w:rPr>
      </w:pPr>
      <w:r w:rsidRPr="00DF6983">
        <w:rPr>
          <w:rStyle w:val="afc"/>
        </w:rPr>
        <w:t>Выделить верхний колонтитул и обновить его, нажав клавишу F9</w:t>
      </w:r>
    </w:p>
    <w:p w14:paraId="0939D261" w14:textId="77777777" w:rsidR="006B10D2" w:rsidRPr="00DF6983" w:rsidRDefault="006B10D2" w:rsidP="006B10D2">
      <w:pPr>
        <w:pStyle w:val="a7"/>
        <w:rPr>
          <w:rStyle w:val="afc"/>
        </w:rPr>
      </w:pPr>
    </w:p>
    <w:p w14:paraId="0A4885BE" w14:textId="77777777" w:rsidR="006B10D2" w:rsidRPr="00DF6983" w:rsidRDefault="006B10D2" w:rsidP="006B10D2">
      <w:pPr>
        <w:pStyle w:val="a7"/>
        <w:rPr>
          <w:rStyle w:val="afc"/>
        </w:rPr>
      </w:pPr>
      <w:r w:rsidRPr="00DF6983">
        <w:rPr>
          <w:rStyle w:val="afc"/>
        </w:rPr>
        <w:t>ВНИМАНИЕ! Удаление символов разрыва разделов приведет к изменению колонтитулов документа.</w:t>
      </w:r>
    </w:p>
    <w:p w14:paraId="1B3F8DD6" w14:textId="77777777" w:rsidR="006B10D2" w:rsidRPr="00DF6983" w:rsidRDefault="006B10D2" w:rsidP="006B10D2">
      <w:pPr>
        <w:pStyle w:val="a7"/>
        <w:rPr>
          <w:rStyle w:val="afc"/>
        </w:rPr>
      </w:pPr>
    </w:p>
    <w:p w14:paraId="70310CFA" w14:textId="77777777" w:rsidR="006B10D2" w:rsidRPr="00DF6983" w:rsidRDefault="006B10D2" w:rsidP="006B10D2">
      <w:pPr>
        <w:pStyle w:val="a7"/>
        <w:rPr>
          <w:rStyle w:val="afc"/>
        </w:rPr>
      </w:pPr>
      <w:r w:rsidRPr="00DF6983">
        <w:rPr>
          <w:rStyle w:val="afc"/>
        </w:rPr>
        <w:t>Примечание: здесь и далее синий шрифт используется для описания пояснений, которые могут оказать помощь автору документа. После окончания работы над документом все надписи, сделанные таким шрифтом</w:t>
      </w:r>
      <w:r w:rsidR="0038348D">
        <w:rPr>
          <w:rStyle w:val="afc"/>
        </w:rPr>
        <w:t>,</w:t>
      </w:r>
      <w:r w:rsidRPr="00DF6983">
        <w:rPr>
          <w:rStyle w:val="afc"/>
        </w:rPr>
        <w:t xml:space="preserve"> следует удалить.</w:t>
      </w:r>
    </w:p>
    <w:p w14:paraId="24CBC28A" w14:textId="77777777" w:rsidR="006B10D2" w:rsidRDefault="006B10D2" w:rsidP="006B10D2">
      <w:pPr>
        <w:pStyle w:val="a0"/>
        <w:numPr>
          <w:ilvl w:val="0"/>
          <w:numId w:val="0"/>
        </w:numPr>
        <w:ind w:firstLine="709"/>
        <w:rPr>
          <w:rStyle w:val="afc"/>
        </w:rPr>
      </w:pPr>
    </w:p>
    <w:p w14:paraId="37F2FB61" w14:textId="77777777" w:rsidR="006B10D2" w:rsidRPr="00C2222E" w:rsidRDefault="006B10D2" w:rsidP="006B10D2">
      <w:pPr>
        <w:pStyle w:val="a0"/>
        <w:numPr>
          <w:ilvl w:val="0"/>
          <w:numId w:val="0"/>
        </w:numPr>
        <w:ind w:firstLine="709"/>
        <w:rPr>
          <w:rStyle w:val="afc"/>
        </w:rPr>
      </w:pPr>
    </w:p>
    <w:p w14:paraId="7FA28A82" w14:textId="77777777" w:rsidR="007C2CDE" w:rsidRDefault="007C2CDE" w:rsidP="007C5988">
      <w:pPr>
        <w:pStyle w:val="a7"/>
      </w:pPr>
    </w:p>
    <w:p w14:paraId="19A88801" w14:textId="77777777" w:rsidR="00A60837" w:rsidRDefault="00A60837" w:rsidP="00BE0910">
      <w:pPr>
        <w:pStyle w:val="af6"/>
        <w:sectPr w:rsidR="00A60837" w:rsidSect="000B7C3A">
          <w:headerReference w:type="default" r:id="rId12"/>
          <w:pgSz w:w="11906" w:h="16838" w:code="9"/>
          <w:pgMar w:top="998" w:right="567" w:bottom="1134" w:left="1134" w:header="709" w:footer="709" w:gutter="0"/>
          <w:pgNumType w:start="1"/>
          <w:cols w:space="708"/>
          <w:vAlign w:val="center"/>
          <w:titlePg/>
          <w:docGrid w:linePitch="360"/>
        </w:sectPr>
      </w:pPr>
    </w:p>
    <w:p w14:paraId="71763BB1" w14:textId="77777777" w:rsidR="00622E55" w:rsidRDefault="008E7546" w:rsidP="00BF3DBE">
      <w:pPr>
        <w:pStyle w:val="aff9"/>
      </w:pPr>
      <w:r>
        <w:lastRenderedPageBreak/>
        <w:t>Аннотация</w:t>
      </w:r>
    </w:p>
    <w:p w14:paraId="5FDCF161" w14:textId="77777777" w:rsidR="008E7546" w:rsidRPr="008E7546" w:rsidRDefault="008E7546" w:rsidP="008E7546">
      <w:pPr>
        <w:pStyle w:val="a7"/>
        <w:rPr>
          <w:rStyle w:val="afc"/>
        </w:rPr>
      </w:pPr>
      <w:r w:rsidRPr="008E7546">
        <w:rPr>
          <w:rStyle w:val="afc"/>
        </w:rPr>
        <w:t>Приведите сведения о назначении документа и краткое содержание его (документа) основной части.</w:t>
      </w:r>
    </w:p>
    <w:p w14:paraId="3A250EA6" w14:textId="77777777" w:rsidR="008E7546" w:rsidRDefault="008E7546" w:rsidP="008E7546">
      <w:pPr>
        <w:pStyle w:val="a7"/>
      </w:pPr>
    </w:p>
    <w:p w14:paraId="3AAFCC2C" w14:textId="77777777" w:rsidR="008E7546" w:rsidRPr="00572936" w:rsidRDefault="008E7546" w:rsidP="008E7546">
      <w:pPr>
        <w:pStyle w:val="a7"/>
      </w:pPr>
    </w:p>
    <w:p w14:paraId="053893F9" w14:textId="77777777" w:rsidR="00957E78" w:rsidRPr="00957E78" w:rsidRDefault="00957E78" w:rsidP="000A5812">
      <w:pPr>
        <w:pStyle w:val="a7"/>
      </w:pPr>
    </w:p>
    <w:p w14:paraId="66915EB8" w14:textId="77777777" w:rsidR="000A5812" w:rsidRPr="000A5812" w:rsidRDefault="000A5812" w:rsidP="000A5812">
      <w:pPr>
        <w:pStyle w:val="a7"/>
      </w:pPr>
    </w:p>
    <w:p w14:paraId="71EB9993" w14:textId="77777777" w:rsidR="000D3251" w:rsidRDefault="000D3251" w:rsidP="000A5812">
      <w:pPr>
        <w:pStyle w:val="af7"/>
      </w:pPr>
      <w:r>
        <w:lastRenderedPageBreak/>
        <w:t>Содержание</w:t>
      </w:r>
    </w:p>
    <w:p w14:paraId="766F8958" w14:textId="77777777" w:rsidR="00054F15" w:rsidRDefault="000755D4">
      <w:pPr>
        <w:pStyle w:val="10"/>
        <w:rPr>
          <w:bCs w:val="0"/>
          <w:noProof/>
          <w:sz w:val="24"/>
        </w:rPr>
      </w:pPr>
      <w:r>
        <w:rPr>
          <w:b/>
          <w:caps/>
          <w:sz w:val="20"/>
        </w:rPr>
        <w:fldChar w:fldCharType="begin"/>
      </w:r>
      <w:r>
        <w:rPr>
          <w:b/>
          <w:caps/>
          <w:sz w:val="20"/>
        </w:rPr>
        <w:instrText xml:space="preserve"> TOC \o "1-1" \t "Заголовок 5;2;Приложение;1;Лист согласования;1" </w:instrText>
      </w:r>
      <w:r>
        <w:rPr>
          <w:b/>
          <w:caps/>
          <w:sz w:val="20"/>
        </w:rPr>
        <w:fldChar w:fldCharType="separate"/>
      </w:r>
      <w:r w:rsidR="00054F15">
        <w:rPr>
          <w:noProof/>
        </w:rPr>
        <w:t>1 Нормативные ссылки</w:t>
      </w:r>
      <w:r w:rsidR="00054F15">
        <w:rPr>
          <w:noProof/>
        </w:rPr>
        <w:tab/>
      </w:r>
      <w:r w:rsidR="00054F15">
        <w:rPr>
          <w:noProof/>
        </w:rPr>
        <w:fldChar w:fldCharType="begin"/>
      </w:r>
      <w:r w:rsidR="00054F15">
        <w:rPr>
          <w:noProof/>
        </w:rPr>
        <w:instrText xml:space="preserve"> PAGEREF _Toc481676332 \h </w:instrText>
      </w:r>
      <w:r w:rsidR="00EA0D86">
        <w:rPr>
          <w:noProof/>
        </w:rPr>
      </w:r>
      <w:r w:rsidR="00054F15">
        <w:rPr>
          <w:noProof/>
        </w:rPr>
        <w:fldChar w:fldCharType="separate"/>
      </w:r>
      <w:r w:rsidR="00B04E24">
        <w:rPr>
          <w:noProof/>
        </w:rPr>
        <w:t>2</w:t>
      </w:r>
      <w:r w:rsidR="00054F15">
        <w:rPr>
          <w:noProof/>
        </w:rPr>
        <w:fldChar w:fldCharType="end"/>
      </w:r>
    </w:p>
    <w:p w14:paraId="2FF4F95E" w14:textId="77777777" w:rsidR="00054F15" w:rsidRDefault="00054F15">
      <w:pPr>
        <w:pStyle w:val="10"/>
        <w:rPr>
          <w:bCs w:val="0"/>
          <w:noProof/>
          <w:sz w:val="24"/>
        </w:rPr>
      </w:pPr>
      <w:r>
        <w:rPr>
          <w:noProof/>
        </w:rPr>
        <w:t>2 Термины, определения и сокращения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_Toc481676333 \h </w:instrText>
      </w:r>
      <w:r w:rsidR="00EA0D86">
        <w:rPr>
          <w:noProof/>
        </w:rPr>
      </w:r>
      <w:r>
        <w:rPr>
          <w:noProof/>
        </w:rPr>
        <w:fldChar w:fldCharType="separate"/>
      </w:r>
      <w:r w:rsidR="00B04E24">
        <w:rPr>
          <w:noProof/>
        </w:rPr>
        <w:t>2</w:t>
      </w:r>
      <w:r>
        <w:rPr>
          <w:noProof/>
        </w:rPr>
        <w:fldChar w:fldCharType="end"/>
      </w:r>
    </w:p>
    <w:p w14:paraId="640F637D" w14:textId="77777777" w:rsidR="00054F15" w:rsidRDefault="00054F15">
      <w:pPr>
        <w:pStyle w:val="23"/>
        <w:rPr>
          <w:noProof/>
          <w:sz w:val="24"/>
        </w:rPr>
      </w:pPr>
      <w:r>
        <w:rPr>
          <w:noProof/>
        </w:rPr>
        <w:t>2.1 Термины и определения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_Toc481676334 \h </w:instrText>
      </w:r>
      <w:r w:rsidR="00EA0D86">
        <w:rPr>
          <w:noProof/>
        </w:rPr>
      </w:r>
      <w:r>
        <w:rPr>
          <w:noProof/>
        </w:rPr>
        <w:fldChar w:fldCharType="separate"/>
      </w:r>
      <w:r w:rsidR="00B04E24">
        <w:rPr>
          <w:noProof/>
        </w:rPr>
        <w:t>2</w:t>
      </w:r>
      <w:r>
        <w:rPr>
          <w:noProof/>
        </w:rPr>
        <w:fldChar w:fldCharType="end"/>
      </w:r>
    </w:p>
    <w:p w14:paraId="3D68922B" w14:textId="77777777" w:rsidR="00054F15" w:rsidRDefault="00054F15">
      <w:pPr>
        <w:pStyle w:val="23"/>
        <w:rPr>
          <w:noProof/>
          <w:sz w:val="24"/>
        </w:rPr>
      </w:pPr>
      <w:r>
        <w:rPr>
          <w:noProof/>
        </w:rPr>
        <w:t>2.2 Сокращения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_Toc481676335 \h </w:instrText>
      </w:r>
      <w:r w:rsidR="00EA0D86">
        <w:rPr>
          <w:noProof/>
        </w:rPr>
      </w:r>
      <w:r>
        <w:rPr>
          <w:noProof/>
        </w:rPr>
        <w:fldChar w:fldCharType="separate"/>
      </w:r>
      <w:r w:rsidR="00B04E24">
        <w:rPr>
          <w:noProof/>
        </w:rPr>
        <w:t>2</w:t>
      </w:r>
      <w:r>
        <w:rPr>
          <w:noProof/>
        </w:rPr>
        <w:fldChar w:fldCharType="end"/>
      </w:r>
    </w:p>
    <w:p w14:paraId="6FBC5AB4" w14:textId="77777777" w:rsidR="00054F15" w:rsidRDefault="00054F15">
      <w:pPr>
        <w:pStyle w:val="10"/>
        <w:rPr>
          <w:bCs w:val="0"/>
          <w:noProof/>
          <w:sz w:val="24"/>
        </w:rPr>
      </w:pPr>
      <w:r>
        <w:rPr>
          <w:noProof/>
        </w:rPr>
        <w:t>3 Объект испытаний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_Toc481676336 \h </w:instrText>
      </w:r>
      <w:r w:rsidR="00EA0D86">
        <w:rPr>
          <w:noProof/>
        </w:rPr>
      </w:r>
      <w:r>
        <w:rPr>
          <w:noProof/>
        </w:rPr>
        <w:fldChar w:fldCharType="separate"/>
      </w:r>
      <w:r w:rsidR="00B04E24">
        <w:rPr>
          <w:noProof/>
        </w:rPr>
        <w:t>2</w:t>
      </w:r>
      <w:r>
        <w:rPr>
          <w:noProof/>
        </w:rPr>
        <w:fldChar w:fldCharType="end"/>
      </w:r>
    </w:p>
    <w:p w14:paraId="27F0987D" w14:textId="77777777" w:rsidR="00054F15" w:rsidRDefault="00054F15">
      <w:pPr>
        <w:pStyle w:val="23"/>
        <w:rPr>
          <w:noProof/>
          <w:sz w:val="24"/>
        </w:rPr>
      </w:pPr>
      <w:r>
        <w:rPr>
          <w:noProof/>
        </w:rPr>
        <w:t>3.1 Наименование и обозначение объекта испытания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_Toc481676337 \h </w:instrText>
      </w:r>
      <w:r w:rsidR="00EA0D86">
        <w:rPr>
          <w:noProof/>
        </w:rPr>
      </w:r>
      <w:r>
        <w:rPr>
          <w:noProof/>
        </w:rPr>
        <w:fldChar w:fldCharType="separate"/>
      </w:r>
      <w:r w:rsidR="00B04E24">
        <w:rPr>
          <w:noProof/>
        </w:rPr>
        <w:t>2</w:t>
      </w:r>
      <w:r>
        <w:rPr>
          <w:noProof/>
        </w:rPr>
        <w:fldChar w:fldCharType="end"/>
      </w:r>
    </w:p>
    <w:p w14:paraId="5416B8DE" w14:textId="77777777" w:rsidR="00054F15" w:rsidRDefault="00054F15">
      <w:pPr>
        <w:pStyle w:val="23"/>
        <w:rPr>
          <w:noProof/>
          <w:sz w:val="24"/>
        </w:rPr>
      </w:pPr>
      <w:r>
        <w:rPr>
          <w:noProof/>
        </w:rPr>
        <w:t>3.2 Область применения объекта испытаний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_Toc481676338 \h </w:instrText>
      </w:r>
      <w:r w:rsidR="00EA0D86">
        <w:rPr>
          <w:noProof/>
        </w:rPr>
      </w:r>
      <w:r>
        <w:rPr>
          <w:noProof/>
        </w:rPr>
        <w:fldChar w:fldCharType="separate"/>
      </w:r>
      <w:r w:rsidR="00B04E24">
        <w:rPr>
          <w:noProof/>
        </w:rPr>
        <w:t>2</w:t>
      </w:r>
      <w:r>
        <w:rPr>
          <w:noProof/>
        </w:rPr>
        <w:fldChar w:fldCharType="end"/>
      </w:r>
    </w:p>
    <w:p w14:paraId="06BF051A" w14:textId="77777777" w:rsidR="00054F15" w:rsidRDefault="00054F15">
      <w:pPr>
        <w:pStyle w:val="23"/>
        <w:rPr>
          <w:noProof/>
          <w:sz w:val="24"/>
        </w:rPr>
      </w:pPr>
      <w:r>
        <w:rPr>
          <w:noProof/>
        </w:rPr>
        <w:t>3.3 Комплектность объекта испытаний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_Toc481676339 \h </w:instrText>
      </w:r>
      <w:r w:rsidR="00EA0D86">
        <w:rPr>
          <w:noProof/>
        </w:rPr>
      </w:r>
      <w:r>
        <w:rPr>
          <w:noProof/>
        </w:rPr>
        <w:fldChar w:fldCharType="separate"/>
      </w:r>
      <w:r w:rsidR="00B04E24">
        <w:rPr>
          <w:noProof/>
        </w:rPr>
        <w:t>2</w:t>
      </w:r>
      <w:r>
        <w:rPr>
          <w:noProof/>
        </w:rPr>
        <w:fldChar w:fldCharType="end"/>
      </w:r>
    </w:p>
    <w:p w14:paraId="693371DC" w14:textId="77777777" w:rsidR="00054F15" w:rsidRDefault="00054F15">
      <w:pPr>
        <w:pStyle w:val="10"/>
        <w:rPr>
          <w:bCs w:val="0"/>
          <w:noProof/>
          <w:sz w:val="24"/>
        </w:rPr>
      </w:pPr>
      <w:r>
        <w:rPr>
          <w:noProof/>
        </w:rPr>
        <w:t>4 Цель испытаний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_Toc481676340 \h </w:instrText>
      </w:r>
      <w:r w:rsidR="00EA0D86">
        <w:rPr>
          <w:noProof/>
        </w:rPr>
      </w:r>
      <w:r>
        <w:rPr>
          <w:noProof/>
        </w:rPr>
        <w:fldChar w:fldCharType="separate"/>
      </w:r>
      <w:r w:rsidR="00B04E24">
        <w:rPr>
          <w:noProof/>
        </w:rPr>
        <w:t>2</w:t>
      </w:r>
      <w:r>
        <w:rPr>
          <w:noProof/>
        </w:rPr>
        <w:fldChar w:fldCharType="end"/>
      </w:r>
    </w:p>
    <w:p w14:paraId="75A406B2" w14:textId="77777777" w:rsidR="00054F15" w:rsidRDefault="00054F15">
      <w:pPr>
        <w:pStyle w:val="10"/>
        <w:rPr>
          <w:bCs w:val="0"/>
          <w:noProof/>
          <w:sz w:val="24"/>
        </w:rPr>
      </w:pPr>
      <w:r>
        <w:rPr>
          <w:noProof/>
        </w:rPr>
        <w:t>5 Требования к объекту испытаний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_Toc481676341 \h </w:instrText>
      </w:r>
      <w:r w:rsidR="00EA0D86">
        <w:rPr>
          <w:noProof/>
        </w:rPr>
      </w:r>
      <w:r>
        <w:rPr>
          <w:noProof/>
        </w:rPr>
        <w:fldChar w:fldCharType="separate"/>
      </w:r>
      <w:r w:rsidR="00B04E24">
        <w:rPr>
          <w:noProof/>
        </w:rPr>
        <w:t>2</w:t>
      </w:r>
      <w:r>
        <w:rPr>
          <w:noProof/>
        </w:rPr>
        <w:fldChar w:fldCharType="end"/>
      </w:r>
    </w:p>
    <w:p w14:paraId="30A1CB95" w14:textId="77777777" w:rsidR="00054F15" w:rsidRDefault="00054F15">
      <w:pPr>
        <w:pStyle w:val="10"/>
        <w:rPr>
          <w:bCs w:val="0"/>
          <w:noProof/>
          <w:sz w:val="24"/>
        </w:rPr>
      </w:pPr>
      <w:r>
        <w:rPr>
          <w:noProof/>
        </w:rPr>
        <w:t>6 Требования к документации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_Toc481676342 \h </w:instrText>
      </w:r>
      <w:r w:rsidR="00EA0D86">
        <w:rPr>
          <w:noProof/>
        </w:rPr>
      </w:r>
      <w:r>
        <w:rPr>
          <w:noProof/>
        </w:rPr>
        <w:fldChar w:fldCharType="separate"/>
      </w:r>
      <w:r w:rsidR="00B04E24">
        <w:rPr>
          <w:noProof/>
        </w:rPr>
        <w:t>2</w:t>
      </w:r>
      <w:r>
        <w:rPr>
          <w:noProof/>
        </w:rPr>
        <w:fldChar w:fldCharType="end"/>
      </w:r>
    </w:p>
    <w:p w14:paraId="4A0BE2C7" w14:textId="77777777" w:rsidR="00054F15" w:rsidRDefault="00054F15">
      <w:pPr>
        <w:pStyle w:val="23"/>
        <w:rPr>
          <w:noProof/>
          <w:sz w:val="24"/>
        </w:rPr>
      </w:pPr>
      <w:r>
        <w:rPr>
          <w:noProof/>
        </w:rPr>
        <w:t>6.1 Состав документации, предъявляемой на испытания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_Toc481676343 \h </w:instrText>
      </w:r>
      <w:r w:rsidR="00EA0D86">
        <w:rPr>
          <w:noProof/>
        </w:rPr>
      </w:r>
      <w:r>
        <w:rPr>
          <w:noProof/>
        </w:rPr>
        <w:fldChar w:fldCharType="separate"/>
      </w:r>
      <w:r w:rsidR="00B04E24">
        <w:rPr>
          <w:noProof/>
        </w:rPr>
        <w:t>2</w:t>
      </w:r>
      <w:r>
        <w:rPr>
          <w:noProof/>
        </w:rPr>
        <w:fldChar w:fldCharType="end"/>
      </w:r>
    </w:p>
    <w:p w14:paraId="4507C95B" w14:textId="77777777" w:rsidR="00054F15" w:rsidRDefault="00054F15">
      <w:pPr>
        <w:pStyle w:val="23"/>
        <w:rPr>
          <w:noProof/>
          <w:sz w:val="24"/>
        </w:rPr>
      </w:pPr>
      <w:r>
        <w:rPr>
          <w:noProof/>
        </w:rPr>
        <w:t>6.2 Требования, предъявляемые к документации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_Toc481676344 \h </w:instrText>
      </w:r>
      <w:r w:rsidR="00EA0D86">
        <w:rPr>
          <w:noProof/>
        </w:rPr>
      </w:r>
      <w:r>
        <w:rPr>
          <w:noProof/>
        </w:rPr>
        <w:fldChar w:fldCharType="separate"/>
      </w:r>
      <w:r w:rsidR="00B04E24">
        <w:rPr>
          <w:noProof/>
        </w:rPr>
        <w:t>2</w:t>
      </w:r>
      <w:r>
        <w:rPr>
          <w:noProof/>
        </w:rPr>
        <w:fldChar w:fldCharType="end"/>
      </w:r>
    </w:p>
    <w:p w14:paraId="56C47276" w14:textId="77777777" w:rsidR="00054F15" w:rsidRDefault="00054F15">
      <w:pPr>
        <w:pStyle w:val="10"/>
        <w:rPr>
          <w:bCs w:val="0"/>
          <w:noProof/>
          <w:sz w:val="24"/>
        </w:rPr>
      </w:pPr>
      <w:r>
        <w:rPr>
          <w:noProof/>
        </w:rPr>
        <w:t>7 Средства и порядок испытаний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_Toc481676345 \h </w:instrText>
      </w:r>
      <w:r w:rsidR="00EA0D86">
        <w:rPr>
          <w:noProof/>
        </w:rPr>
      </w:r>
      <w:r>
        <w:rPr>
          <w:noProof/>
        </w:rPr>
        <w:fldChar w:fldCharType="separate"/>
      </w:r>
      <w:r w:rsidR="00B04E24">
        <w:rPr>
          <w:noProof/>
        </w:rPr>
        <w:t>2</w:t>
      </w:r>
      <w:r>
        <w:rPr>
          <w:noProof/>
        </w:rPr>
        <w:fldChar w:fldCharType="end"/>
      </w:r>
    </w:p>
    <w:p w14:paraId="496800DE" w14:textId="77777777" w:rsidR="00054F15" w:rsidRDefault="00054F15">
      <w:pPr>
        <w:pStyle w:val="23"/>
        <w:rPr>
          <w:noProof/>
          <w:sz w:val="24"/>
        </w:rPr>
      </w:pPr>
      <w:r>
        <w:rPr>
          <w:noProof/>
        </w:rPr>
        <w:t>7.1 Технические средства, используемые при проведении испытаний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_Toc481676346 \h </w:instrText>
      </w:r>
      <w:r w:rsidR="00EA0D86">
        <w:rPr>
          <w:noProof/>
        </w:rPr>
      </w:r>
      <w:r>
        <w:rPr>
          <w:noProof/>
        </w:rPr>
        <w:fldChar w:fldCharType="separate"/>
      </w:r>
      <w:r w:rsidR="00B04E24">
        <w:rPr>
          <w:noProof/>
        </w:rPr>
        <w:t>2</w:t>
      </w:r>
      <w:r>
        <w:rPr>
          <w:noProof/>
        </w:rPr>
        <w:fldChar w:fldCharType="end"/>
      </w:r>
    </w:p>
    <w:p w14:paraId="35F622FC" w14:textId="77777777" w:rsidR="00054F15" w:rsidRDefault="00054F15">
      <w:pPr>
        <w:pStyle w:val="23"/>
        <w:rPr>
          <w:noProof/>
          <w:sz w:val="24"/>
        </w:rPr>
      </w:pPr>
      <w:r>
        <w:rPr>
          <w:noProof/>
        </w:rPr>
        <w:t>7.2 Программные средства, используемые при проведении испытаний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_Toc481676347 \h </w:instrText>
      </w:r>
      <w:r w:rsidR="00EA0D86">
        <w:rPr>
          <w:noProof/>
        </w:rPr>
      </w:r>
      <w:r>
        <w:rPr>
          <w:noProof/>
        </w:rPr>
        <w:fldChar w:fldCharType="separate"/>
      </w:r>
      <w:r w:rsidR="00B04E24">
        <w:rPr>
          <w:noProof/>
        </w:rPr>
        <w:t>2</w:t>
      </w:r>
      <w:r>
        <w:rPr>
          <w:noProof/>
        </w:rPr>
        <w:fldChar w:fldCharType="end"/>
      </w:r>
    </w:p>
    <w:p w14:paraId="3EA8EB53" w14:textId="77777777" w:rsidR="00054F15" w:rsidRDefault="00054F15">
      <w:pPr>
        <w:pStyle w:val="23"/>
        <w:rPr>
          <w:noProof/>
          <w:sz w:val="24"/>
        </w:rPr>
      </w:pPr>
      <w:r>
        <w:rPr>
          <w:noProof/>
        </w:rPr>
        <w:t>7.3 Объем испытаний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_Toc481676348 \h </w:instrText>
      </w:r>
      <w:r w:rsidR="00EA0D86">
        <w:rPr>
          <w:noProof/>
        </w:rPr>
      </w:r>
      <w:r>
        <w:rPr>
          <w:noProof/>
        </w:rPr>
        <w:fldChar w:fldCharType="separate"/>
      </w:r>
      <w:r w:rsidR="00B04E24">
        <w:rPr>
          <w:noProof/>
        </w:rPr>
        <w:t>2</w:t>
      </w:r>
      <w:r>
        <w:rPr>
          <w:noProof/>
        </w:rPr>
        <w:fldChar w:fldCharType="end"/>
      </w:r>
    </w:p>
    <w:p w14:paraId="71589775" w14:textId="77777777" w:rsidR="00054F15" w:rsidRDefault="00054F15">
      <w:pPr>
        <w:pStyle w:val="23"/>
        <w:rPr>
          <w:noProof/>
          <w:sz w:val="24"/>
        </w:rPr>
      </w:pPr>
      <w:r>
        <w:rPr>
          <w:noProof/>
        </w:rPr>
        <w:t>7.4 Условия проведения испытаний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_Toc481676349 \h </w:instrText>
      </w:r>
      <w:r w:rsidR="00EA0D86">
        <w:rPr>
          <w:noProof/>
        </w:rPr>
      </w:r>
      <w:r>
        <w:rPr>
          <w:noProof/>
        </w:rPr>
        <w:fldChar w:fldCharType="separate"/>
      </w:r>
      <w:r w:rsidR="00B04E24">
        <w:rPr>
          <w:noProof/>
        </w:rPr>
        <w:t>2</w:t>
      </w:r>
      <w:r>
        <w:rPr>
          <w:noProof/>
        </w:rPr>
        <w:fldChar w:fldCharType="end"/>
      </w:r>
    </w:p>
    <w:p w14:paraId="6EB74834" w14:textId="77777777" w:rsidR="00054F15" w:rsidRDefault="00054F15">
      <w:pPr>
        <w:pStyle w:val="23"/>
        <w:rPr>
          <w:noProof/>
          <w:sz w:val="24"/>
        </w:rPr>
      </w:pPr>
      <w:r>
        <w:rPr>
          <w:noProof/>
        </w:rPr>
        <w:t>7.5 Работы, проводимые по завершении испытаний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_Toc481676350 \h </w:instrText>
      </w:r>
      <w:r w:rsidR="00EA0D86">
        <w:rPr>
          <w:noProof/>
        </w:rPr>
      </w:r>
      <w:r>
        <w:rPr>
          <w:noProof/>
        </w:rPr>
        <w:fldChar w:fldCharType="separate"/>
      </w:r>
      <w:r w:rsidR="00B04E24">
        <w:rPr>
          <w:noProof/>
        </w:rPr>
        <w:t>2</w:t>
      </w:r>
      <w:r>
        <w:rPr>
          <w:noProof/>
        </w:rPr>
        <w:fldChar w:fldCharType="end"/>
      </w:r>
    </w:p>
    <w:p w14:paraId="0859F7E4" w14:textId="77777777" w:rsidR="00054F15" w:rsidRDefault="00054F15">
      <w:pPr>
        <w:pStyle w:val="23"/>
        <w:rPr>
          <w:noProof/>
          <w:sz w:val="24"/>
        </w:rPr>
      </w:pPr>
      <w:r>
        <w:rPr>
          <w:noProof/>
        </w:rPr>
        <w:t>7.6 Отчетность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_Toc481676351 \h </w:instrText>
      </w:r>
      <w:r w:rsidR="00EA0D86">
        <w:rPr>
          <w:noProof/>
        </w:rPr>
      </w:r>
      <w:r>
        <w:rPr>
          <w:noProof/>
        </w:rPr>
        <w:fldChar w:fldCharType="separate"/>
      </w:r>
      <w:r w:rsidR="00B04E24">
        <w:rPr>
          <w:noProof/>
        </w:rPr>
        <w:t>2</w:t>
      </w:r>
      <w:r>
        <w:rPr>
          <w:noProof/>
        </w:rPr>
        <w:fldChar w:fldCharType="end"/>
      </w:r>
    </w:p>
    <w:p w14:paraId="7E87A92F" w14:textId="77777777" w:rsidR="00054F15" w:rsidRDefault="00054F15">
      <w:pPr>
        <w:pStyle w:val="10"/>
        <w:rPr>
          <w:bCs w:val="0"/>
          <w:noProof/>
          <w:sz w:val="24"/>
        </w:rPr>
      </w:pPr>
      <w:r>
        <w:rPr>
          <w:noProof/>
        </w:rPr>
        <w:t>8 Методы испытаний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_Toc481676352 \h </w:instrText>
      </w:r>
      <w:r w:rsidR="00EA0D86">
        <w:rPr>
          <w:noProof/>
        </w:rPr>
      </w:r>
      <w:r>
        <w:rPr>
          <w:noProof/>
        </w:rPr>
        <w:fldChar w:fldCharType="separate"/>
      </w:r>
      <w:r w:rsidR="00B04E24">
        <w:rPr>
          <w:noProof/>
        </w:rPr>
        <w:t>2</w:t>
      </w:r>
      <w:r>
        <w:rPr>
          <w:noProof/>
        </w:rPr>
        <w:fldChar w:fldCharType="end"/>
      </w:r>
    </w:p>
    <w:p w14:paraId="35727B97" w14:textId="77777777" w:rsidR="00054F15" w:rsidRDefault="00054F15">
      <w:pPr>
        <w:pStyle w:val="10"/>
        <w:rPr>
          <w:bCs w:val="0"/>
          <w:noProof/>
          <w:sz w:val="24"/>
        </w:rPr>
      </w:pPr>
      <w:r>
        <w:rPr>
          <w:noProof/>
        </w:rPr>
        <w:t>Приложение А</w:t>
      </w:r>
      <w:r w:rsidRPr="00824AF9">
        <w:rPr>
          <w:noProof/>
        </w:rPr>
        <w:t xml:space="preserve"> (обязательное/справочное/рекомендуемое)</w:t>
      </w:r>
      <w:r>
        <w:rPr>
          <w:noProof/>
        </w:rPr>
        <w:t xml:space="preserve"> &lt;Название приложения&gt;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_Toc481676353 \h </w:instrText>
      </w:r>
      <w:r w:rsidR="00EA0D86">
        <w:rPr>
          <w:noProof/>
        </w:rPr>
      </w:r>
      <w:r>
        <w:rPr>
          <w:noProof/>
        </w:rPr>
        <w:fldChar w:fldCharType="separate"/>
      </w:r>
      <w:r w:rsidR="00B04E24">
        <w:rPr>
          <w:noProof/>
        </w:rPr>
        <w:t>2</w:t>
      </w:r>
      <w:r>
        <w:rPr>
          <w:noProof/>
        </w:rPr>
        <w:fldChar w:fldCharType="end"/>
      </w:r>
    </w:p>
    <w:p w14:paraId="03FC3217" w14:textId="77777777" w:rsidR="00054F15" w:rsidRDefault="00054F15">
      <w:pPr>
        <w:pStyle w:val="10"/>
        <w:rPr>
          <w:bCs w:val="0"/>
          <w:noProof/>
          <w:sz w:val="24"/>
        </w:rPr>
      </w:pPr>
      <w:r>
        <w:rPr>
          <w:noProof/>
        </w:rPr>
        <w:t>Лист регистрации изменений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_Toc481676354 \h </w:instrText>
      </w:r>
      <w:r w:rsidR="00EA0D86">
        <w:rPr>
          <w:noProof/>
        </w:rPr>
      </w:r>
      <w:r>
        <w:rPr>
          <w:noProof/>
        </w:rPr>
        <w:fldChar w:fldCharType="separate"/>
      </w:r>
      <w:r w:rsidR="00B04E24">
        <w:rPr>
          <w:noProof/>
        </w:rPr>
        <w:t>2</w:t>
      </w:r>
      <w:r>
        <w:rPr>
          <w:noProof/>
        </w:rPr>
        <w:fldChar w:fldCharType="end"/>
      </w:r>
    </w:p>
    <w:p w14:paraId="7D1A54D9" w14:textId="77777777" w:rsidR="00634E46" w:rsidRPr="00A0783E" w:rsidRDefault="000755D4" w:rsidP="00A0783E">
      <w:pPr>
        <w:pStyle w:val="a7"/>
      </w:pPr>
      <w:r>
        <w:rPr>
          <w:b/>
          <w:caps/>
          <w:sz w:val="20"/>
          <w:szCs w:val="24"/>
          <w:lang w:eastAsia="ru-RU"/>
        </w:rPr>
        <w:fldChar w:fldCharType="end"/>
      </w:r>
    </w:p>
    <w:p w14:paraId="76360762" w14:textId="77777777" w:rsidR="00821C47" w:rsidRPr="00885DB7" w:rsidRDefault="00821C47" w:rsidP="00A0783E">
      <w:pPr>
        <w:pStyle w:val="a7"/>
        <w:rPr>
          <w:rStyle w:val="afc"/>
          <w:lang w:eastAsia="ru-RU"/>
        </w:rPr>
      </w:pPr>
      <w:r w:rsidRPr="00885DB7">
        <w:rPr>
          <w:rStyle w:val="afc"/>
          <w:lang w:eastAsia="ru-RU"/>
        </w:rPr>
        <w:t>Каждый раз, заканчивая работу над документом, необходимо обнов</w:t>
      </w:r>
      <w:r w:rsidRPr="00885DB7">
        <w:rPr>
          <w:rStyle w:val="afc"/>
        </w:rPr>
        <w:t>ить</w:t>
      </w:r>
      <w:r w:rsidRPr="00885DB7">
        <w:rPr>
          <w:rStyle w:val="afc"/>
          <w:lang w:eastAsia="ru-RU"/>
        </w:rPr>
        <w:t xml:space="preserve"> раздел «Содержание». Для этого:</w:t>
      </w:r>
    </w:p>
    <w:p w14:paraId="11C632DD" w14:textId="77777777" w:rsidR="00821C47" w:rsidRPr="00885DB7" w:rsidRDefault="00821C47" w:rsidP="00A0783E">
      <w:pPr>
        <w:pStyle w:val="a0"/>
        <w:rPr>
          <w:rStyle w:val="afc"/>
        </w:rPr>
      </w:pPr>
      <w:r w:rsidRPr="00885DB7">
        <w:rPr>
          <w:rStyle w:val="afc"/>
        </w:rPr>
        <w:t>выделите текст целиком и нажмите клавишу F9 или</w:t>
      </w:r>
    </w:p>
    <w:p w14:paraId="7B9A104A" w14:textId="77777777" w:rsidR="00821C47" w:rsidRPr="00885DB7" w:rsidRDefault="00821C47" w:rsidP="00A0783E">
      <w:pPr>
        <w:pStyle w:val="a0"/>
        <w:rPr>
          <w:rStyle w:val="afc"/>
        </w:rPr>
      </w:pPr>
      <w:r w:rsidRPr="00885DB7">
        <w:rPr>
          <w:rStyle w:val="afc"/>
        </w:rPr>
        <w:t>установите курсор «мыши» в области оглавления, нажмите правую клавишу «мыши» и выберите «Обновить поле» в появившемся контекстном меню.</w:t>
      </w:r>
    </w:p>
    <w:p w14:paraId="606FD613" w14:textId="77777777" w:rsidR="00821C47" w:rsidRPr="00885DB7" w:rsidRDefault="00821C47" w:rsidP="00A0783E">
      <w:pPr>
        <w:pStyle w:val="a7"/>
        <w:rPr>
          <w:rStyle w:val="afc"/>
          <w:lang w:eastAsia="ru-RU"/>
        </w:rPr>
      </w:pPr>
      <w:r w:rsidRPr="00885DB7">
        <w:rPr>
          <w:rStyle w:val="afc"/>
          <w:lang w:eastAsia="ru-RU"/>
        </w:rPr>
        <w:lastRenderedPageBreak/>
        <w:t>Для того чтобы в разделе «Содержание» сформировалась верная структура документа, названия разделов и приложений документа необходимо создавать только при помощи настроенных стилей Заголовок и Приложение.</w:t>
      </w:r>
    </w:p>
    <w:p w14:paraId="3D748605" w14:textId="77777777" w:rsidR="00821C47" w:rsidRPr="00A0783E" w:rsidRDefault="00821C47" w:rsidP="00A0783E">
      <w:pPr>
        <w:pStyle w:val="a7"/>
      </w:pPr>
    </w:p>
    <w:p w14:paraId="3A4655F8" w14:textId="77777777" w:rsidR="00821C47" w:rsidRPr="00A0783E" w:rsidRDefault="00821C47" w:rsidP="00A0783E">
      <w:pPr>
        <w:pStyle w:val="a7"/>
      </w:pPr>
    </w:p>
    <w:p w14:paraId="375CD101" w14:textId="77777777" w:rsidR="0072615B" w:rsidRPr="00ED6337" w:rsidRDefault="006053B5" w:rsidP="001942B1">
      <w:pPr>
        <w:pStyle w:val="1"/>
      </w:pPr>
      <w:r>
        <w:br w:type="page"/>
      </w:r>
      <w:bookmarkStart w:id="0" w:name="_Toc481676332"/>
      <w:r w:rsidR="0072615B" w:rsidRPr="00ED6337">
        <w:lastRenderedPageBreak/>
        <w:t>Нормативные ссылки</w:t>
      </w:r>
      <w:bookmarkEnd w:id="0"/>
    </w:p>
    <w:p w14:paraId="7ECAD8E5" w14:textId="77777777" w:rsidR="005A0F63" w:rsidRDefault="005A0F63" w:rsidP="005A0F63">
      <w:pPr>
        <w:pStyle w:val="a7"/>
        <w:rPr>
          <w:rStyle w:val="afc"/>
        </w:rPr>
      </w:pPr>
      <w:r w:rsidRPr="00B379F5">
        <w:rPr>
          <w:rStyle w:val="afc"/>
        </w:rPr>
        <w:t xml:space="preserve">Приведите перечень нормативных документов, на которые имеются ссылки в данном </w:t>
      </w:r>
      <w:r w:rsidR="00D50F72">
        <w:rPr>
          <w:rStyle w:val="afc"/>
        </w:rPr>
        <w:t>ПМИ</w:t>
      </w:r>
      <w:r w:rsidRPr="00B379F5">
        <w:rPr>
          <w:rStyle w:val="afc"/>
        </w:rPr>
        <w:t>. Для каждого документа в перечне должны быть указаны обозначение документа и его полное наименование.</w:t>
      </w:r>
      <w:r w:rsidR="00BF3DBE">
        <w:rPr>
          <w:rStyle w:val="afc"/>
        </w:rPr>
        <w:t xml:space="preserve"> </w:t>
      </w:r>
      <w:r>
        <w:rPr>
          <w:rStyle w:val="afc"/>
        </w:rPr>
        <w:t>Например:</w:t>
      </w:r>
    </w:p>
    <w:p w14:paraId="46EFB89C" w14:textId="77777777" w:rsidR="005A0F63" w:rsidRPr="00B379F5" w:rsidRDefault="005A0F63" w:rsidP="005A0F63">
      <w:pPr>
        <w:pStyle w:val="a7"/>
        <w:rPr>
          <w:rStyle w:val="afc"/>
        </w:rPr>
      </w:pPr>
      <w:r w:rsidRPr="00B379F5">
        <w:rPr>
          <w:rStyle w:val="afc"/>
        </w:rPr>
        <w:t>ГОСТ 2.051-2006 Единая система конструкторской документации. Электронные документы. Общие положения</w:t>
      </w:r>
    </w:p>
    <w:p w14:paraId="758A1667" w14:textId="77777777" w:rsidR="005A0F63" w:rsidRPr="00B379F5" w:rsidRDefault="00D50F72" w:rsidP="005A0F63">
      <w:pPr>
        <w:pStyle w:val="a7"/>
        <w:rPr>
          <w:rStyle w:val="afc"/>
        </w:rPr>
      </w:pPr>
      <w:r>
        <w:rPr>
          <w:rStyle w:val="afc"/>
        </w:rPr>
        <w:t>Д</w:t>
      </w:r>
      <w:r w:rsidR="005A0F63" w:rsidRPr="00B379F5">
        <w:rPr>
          <w:rStyle w:val="afc"/>
        </w:rPr>
        <w:t>окументы в перечне должны быть сгруппированы по видам в порядке возрастания регистрационных номеров документов.</w:t>
      </w:r>
    </w:p>
    <w:p w14:paraId="4D8A7689" w14:textId="77777777" w:rsidR="005A0F63" w:rsidRPr="00B379F5" w:rsidRDefault="005A0F63" w:rsidP="005A0F63">
      <w:pPr>
        <w:pStyle w:val="a7"/>
        <w:rPr>
          <w:rStyle w:val="afc"/>
        </w:rPr>
      </w:pPr>
      <w:r w:rsidRPr="00B379F5">
        <w:rPr>
          <w:rStyle w:val="afc"/>
        </w:rPr>
        <w:t>В перечень ссылочных документов НЕ ВКЛЮЧАЮТ внутренние организационно-распорядительные документы, на основании которых разрабатывается данный документ.</w:t>
      </w:r>
    </w:p>
    <w:p w14:paraId="53F24F31" w14:textId="77777777" w:rsidR="00926AC4" w:rsidRPr="00926AC4" w:rsidRDefault="00926AC4" w:rsidP="00926AC4">
      <w:pPr>
        <w:pStyle w:val="a7"/>
        <w:rPr>
          <w:lang w:eastAsia="ru-RU"/>
        </w:rPr>
      </w:pPr>
      <w:r>
        <w:rPr>
          <w:lang w:eastAsia="ru-RU"/>
        </w:rPr>
        <w:t>В настояще</w:t>
      </w:r>
      <w:r w:rsidR="00D50F72">
        <w:rPr>
          <w:lang w:eastAsia="ru-RU"/>
        </w:rPr>
        <w:t>й программе и методике испытаний</w:t>
      </w:r>
      <w:r>
        <w:rPr>
          <w:lang w:eastAsia="ru-RU"/>
        </w:rPr>
        <w:t xml:space="preserve"> использованы ссылки на следующие документы:</w:t>
      </w:r>
    </w:p>
    <w:p w14:paraId="11D4FA72" w14:textId="77777777" w:rsidR="005A0F63" w:rsidRPr="00DE07C9" w:rsidRDefault="005A0F63" w:rsidP="005A0F63">
      <w:pPr>
        <w:pStyle w:val="a7"/>
      </w:pPr>
      <w:r w:rsidRPr="00DE07C9">
        <w:t>&lt;Обозначение документа&gt; &lt;Полное наименование документа&gt;</w:t>
      </w:r>
    </w:p>
    <w:p w14:paraId="3298B39E" w14:textId="77777777" w:rsidR="005531FA" w:rsidRPr="0071739D" w:rsidRDefault="005531FA" w:rsidP="0072615B">
      <w:pPr>
        <w:pStyle w:val="1"/>
      </w:pPr>
      <w:bookmarkStart w:id="1" w:name="_Toc481676333"/>
      <w:r w:rsidRPr="0071739D">
        <w:t>Термины, определения и сокращения</w:t>
      </w:r>
      <w:bookmarkEnd w:id="1"/>
    </w:p>
    <w:p w14:paraId="272F83D3" w14:textId="77777777" w:rsidR="0072615B" w:rsidRDefault="0072615B" w:rsidP="000755D4">
      <w:pPr>
        <w:pStyle w:val="5"/>
      </w:pPr>
      <w:bookmarkStart w:id="2" w:name="_Toc481676334"/>
      <w:r>
        <w:t>Термины и определения</w:t>
      </w:r>
      <w:bookmarkEnd w:id="2"/>
    </w:p>
    <w:p w14:paraId="64E0FDCE" w14:textId="77777777" w:rsidR="005A0F63" w:rsidRPr="00FF2505" w:rsidRDefault="005A0F63" w:rsidP="005A0F63">
      <w:pPr>
        <w:pStyle w:val="a7"/>
        <w:rPr>
          <w:rStyle w:val="afc"/>
        </w:rPr>
      </w:pPr>
      <w:r w:rsidRPr="00FF2505">
        <w:rPr>
          <w:rStyle w:val="afc"/>
        </w:rPr>
        <w:t>Приведите перечень терминов с соответствующими им определениями, которые встречаются по тексту данного документа (включая приложения).</w:t>
      </w:r>
    </w:p>
    <w:p w14:paraId="2675C4F8" w14:textId="77777777" w:rsidR="005A0F63" w:rsidRPr="00FF2505" w:rsidRDefault="005A0F63" w:rsidP="005A0F63">
      <w:pPr>
        <w:pStyle w:val="a7"/>
        <w:rPr>
          <w:rStyle w:val="afc"/>
          <w:lang w:eastAsia="ru-RU"/>
        </w:rPr>
      </w:pPr>
      <w:r w:rsidRPr="00FF2505">
        <w:rPr>
          <w:rStyle w:val="afc"/>
          <w:lang w:eastAsia="ru-RU"/>
        </w:rPr>
        <w:t>Термины приводятся в алфавитном порядке или в порядке, в котором они встречаются по тексту документа.</w:t>
      </w:r>
    </w:p>
    <w:p w14:paraId="0F121E9C" w14:textId="77777777" w:rsidR="005A0F63" w:rsidRPr="00FF2505" w:rsidRDefault="005A0F63" w:rsidP="005A0F63">
      <w:pPr>
        <w:pStyle w:val="a7"/>
        <w:rPr>
          <w:rStyle w:val="afc"/>
          <w:lang w:eastAsia="ru-RU"/>
        </w:rPr>
      </w:pPr>
      <w:r w:rsidRPr="00FF2505">
        <w:rPr>
          <w:rStyle w:val="afc"/>
          <w:lang w:eastAsia="ru-RU"/>
        </w:rPr>
        <w:t>Если в документе не использовались термины – текст шаблона удаляется и пишется слово «Отсутствуют».</w:t>
      </w:r>
    </w:p>
    <w:p w14:paraId="452D0935" w14:textId="77777777" w:rsidR="005060B1" w:rsidRDefault="00E928C8" w:rsidP="00E928C8">
      <w:pPr>
        <w:pStyle w:val="a7"/>
        <w:rPr>
          <w:lang w:eastAsia="ru-RU"/>
        </w:rPr>
      </w:pPr>
      <w:r w:rsidRPr="00E928C8">
        <w:rPr>
          <w:lang w:eastAsia="ru-RU"/>
        </w:rPr>
        <w:t>В настояще</w:t>
      </w:r>
      <w:r w:rsidR="001942B1">
        <w:rPr>
          <w:lang w:eastAsia="ru-RU"/>
        </w:rPr>
        <w:t xml:space="preserve">м документе </w:t>
      </w:r>
      <w:r w:rsidRPr="00E928C8">
        <w:rPr>
          <w:lang w:eastAsia="ru-RU"/>
        </w:rPr>
        <w:t>применены следующие термины с соответствующими определениями</w:t>
      </w:r>
      <w:r>
        <w:rPr>
          <w:lang w:eastAsia="ru-RU"/>
        </w:rPr>
        <w:t>:</w:t>
      </w:r>
    </w:p>
    <w:p w14:paraId="6BC71B7B" w14:textId="77777777" w:rsidR="003F25FE" w:rsidRPr="003F25FE" w:rsidRDefault="003F25FE" w:rsidP="003F25FE">
      <w:pPr>
        <w:pStyle w:val="a7"/>
      </w:pPr>
      <w:r w:rsidRPr="003F25FE">
        <w:t>&lt;</w:t>
      </w:r>
      <w:r w:rsidRPr="00FF2505">
        <w:rPr>
          <w:rStyle w:val="aff0"/>
        </w:rPr>
        <w:t>Термин</w:t>
      </w:r>
      <w:r w:rsidRPr="003F25FE">
        <w:t>&gt;</w:t>
      </w:r>
      <w:r w:rsidR="00393AFE">
        <w:t xml:space="preserve"> – </w:t>
      </w:r>
      <w:r>
        <w:t xml:space="preserve"> &lt;определение&gt;.</w:t>
      </w:r>
    </w:p>
    <w:p w14:paraId="507626BB" w14:textId="77777777" w:rsidR="0072615B" w:rsidRDefault="00DA0084" w:rsidP="000755D4">
      <w:pPr>
        <w:pStyle w:val="5"/>
      </w:pPr>
      <w:bookmarkStart w:id="3" w:name="_Toc481676335"/>
      <w:r>
        <w:t>С</w:t>
      </w:r>
      <w:r w:rsidR="0072615B" w:rsidRPr="0072615B">
        <w:t>окращения</w:t>
      </w:r>
      <w:bookmarkEnd w:id="3"/>
    </w:p>
    <w:p w14:paraId="5FB8C73F" w14:textId="77777777" w:rsidR="003F25FE" w:rsidRPr="00D9535F" w:rsidRDefault="003F25FE" w:rsidP="003F25FE">
      <w:pPr>
        <w:pStyle w:val="a7"/>
        <w:rPr>
          <w:rStyle w:val="afc"/>
        </w:rPr>
      </w:pPr>
      <w:r w:rsidRPr="00D9535F">
        <w:rPr>
          <w:rStyle w:val="afc"/>
        </w:rPr>
        <w:t xml:space="preserve">Приведите обозначения и сокращения, используемые в настоящем документе, и их расшифровку. При расшифровке обозначений могут быть указаны дополнительные </w:t>
      </w:r>
      <w:r w:rsidRPr="00D9535F">
        <w:rPr>
          <w:rStyle w:val="afc"/>
        </w:rPr>
        <w:lastRenderedPageBreak/>
        <w:t xml:space="preserve">разъяснения. Например, при использовании схожих с общепринятыми или аналогичных сокращений для обозначения разных объектов, указывается разъяснение «здесь:». </w:t>
      </w:r>
    </w:p>
    <w:p w14:paraId="4EC0AAA1" w14:textId="77777777" w:rsidR="003F25FE" w:rsidRPr="00D9535F" w:rsidRDefault="003F25FE" w:rsidP="003F25FE">
      <w:pPr>
        <w:pStyle w:val="a7"/>
        <w:rPr>
          <w:rStyle w:val="afc"/>
        </w:rPr>
      </w:pPr>
      <w:r w:rsidRPr="00D9535F">
        <w:rPr>
          <w:rStyle w:val="afc"/>
        </w:rPr>
        <w:t>Обозначения</w:t>
      </w:r>
      <w:r w:rsidRPr="00D9535F">
        <w:rPr>
          <w:rStyle w:val="afc"/>
          <w:lang w:eastAsia="ru-RU"/>
        </w:rPr>
        <w:t xml:space="preserve"> и сокращения приводятся в алфавитном порядке или в порядке, в котором они встречаются по тексту документа</w:t>
      </w:r>
      <w:r w:rsidRPr="00D9535F">
        <w:rPr>
          <w:rStyle w:val="afc"/>
        </w:rPr>
        <w:t>.</w:t>
      </w:r>
    </w:p>
    <w:p w14:paraId="505ECE29" w14:textId="77777777" w:rsidR="003F25FE" w:rsidRPr="00D9535F" w:rsidRDefault="003F25FE" w:rsidP="003F25FE">
      <w:pPr>
        <w:pStyle w:val="a7"/>
        <w:rPr>
          <w:rStyle w:val="afc"/>
          <w:lang w:eastAsia="ru-RU"/>
        </w:rPr>
      </w:pPr>
      <w:r w:rsidRPr="00D9535F">
        <w:rPr>
          <w:rStyle w:val="afc"/>
          <w:lang w:eastAsia="ru-RU"/>
        </w:rPr>
        <w:t xml:space="preserve">Если в документе не использовались </w:t>
      </w:r>
      <w:r w:rsidRPr="00D9535F">
        <w:rPr>
          <w:rStyle w:val="afc"/>
        </w:rPr>
        <w:t>обозначения</w:t>
      </w:r>
      <w:r w:rsidRPr="00D9535F">
        <w:rPr>
          <w:rStyle w:val="afc"/>
          <w:lang w:eastAsia="ru-RU"/>
        </w:rPr>
        <w:t xml:space="preserve"> или сокращения – текст шаблона удаляется и пишется слово «Отсутствуют».</w:t>
      </w:r>
    </w:p>
    <w:p w14:paraId="6017D568" w14:textId="77777777" w:rsidR="00DA0084" w:rsidRPr="00DA0084" w:rsidRDefault="00DA0084" w:rsidP="00DA0084">
      <w:pPr>
        <w:pStyle w:val="a7"/>
        <w:rPr>
          <w:lang w:eastAsia="ru-RU"/>
        </w:rPr>
      </w:pPr>
      <w:r w:rsidRPr="00DA0084">
        <w:rPr>
          <w:lang w:eastAsia="ru-RU"/>
        </w:rPr>
        <w:t xml:space="preserve">В настоящем документе </w:t>
      </w:r>
      <w:r>
        <w:rPr>
          <w:lang w:eastAsia="ru-RU"/>
        </w:rPr>
        <w:t>используются</w:t>
      </w:r>
      <w:r w:rsidRPr="00DA0084">
        <w:rPr>
          <w:lang w:eastAsia="ru-RU"/>
        </w:rPr>
        <w:t xml:space="preserve"> следующие сокращения</w:t>
      </w:r>
      <w:r>
        <w:rPr>
          <w:lang w:eastAsia="ru-RU"/>
        </w:rPr>
        <w:t>:</w:t>
      </w:r>
    </w:p>
    <w:tbl>
      <w:tblPr>
        <w:tblW w:w="0" w:type="auto"/>
        <w:tblLayout w:type="fixed"/>
        <w:tblLook w:val="01E0" w:firstRow="1" w:lastRow="1" w:firstColumn="1" w:lastColumn="1" w:noHBand="0" w:noVBand="0"/>
      </w:tblPr>
      <w:tblGrid>
        <w:gridCol w:w="2268"/>
        <w:gridCol w:w="7938"/>
      </w:tblGrid>
      <w:tr w:rsidR="004020FB" w14:paraId="197A1519" w14:textId="77777777" w:rsidTr="004A3771">
        <w:tc>
          <w:tcPr>
            <w:tcW w:w="2268" w:type="dxa"/>
          </w:tcPr>
          <w:p w14:paraId="0D62E0CF" w14:textId="77777777" w:rsidR="004020FB" w:rsidRPr="004A3771" w:rsidRDefault="003F25FE" w:rsidP="00EA1896">
            <w:pPr>
              <w:pStyle w:val="af9"/>
              <w:rPr>
                <w:b/>
              </w:rPr>
            </w:pPr>
            <w:r w:rsidRPr="004A3771">
              <w:rPr>
                <w:b/>
              </w:rPr>
              <w:t>&lt;</w:t>
            </w:r>
            <w:r w:rsidRPr="004A3771">
              <w:rPr>
                <w:b/>
                <w:lang w:val="ru-RU"/>
              </w:rPr>
              <w:t>Сокращение</w:t>
            </w:r>
            <w:r w:rsidRPr="004A3771">
              <w:rPr>
                <w:b/>
              </w:rPr>
              <w:t>&gt;</w:t>
            </w:r>
          </w:p>
        </w:tc>
        <w:tc>
          <w:tcPr>
            <w:tcW w:w="7938" w:type="dxa"/>
          </w:tcPr>
          <w:p w14:paraId="25571980" w14:textId="77777777" w:rsidR="004020FB" w:rsidRPr="003F25FE" w:rsidRDefault="003F25FE" w:rsidP="00EA1896">
            <w:pPr>
              <w:pStyle w:val="af9"/>
            </w:pPr>
            <w:r>
              <w:t>&lt;</w:t>
            </w:r>
            <w:r w:rsidRPr="004A3771">
              <w:rPr>
                <w:lang w:val="ru-RU"/>
              </w:rPr>
              <w:t>Расшифровка</w:t>
            </w:r>
            <w:r>
              <w:t>&gt;</w:t>
            </w:r>
          </w:p>
        </w:tc>
      </w:tr>
      <w:tr w:rsidR="004020FB" w14:paraId="14665013" w14:textId="77777777" w:rsidTr="004A3771">
        <w:tc>
          <w:tcPr>
            <w:tcW w:w="2268" w:type="dxa"/>
          </w:tcPr>
          <w:p w14:paraId="7B883280" w14:textId="77777777" w:rsidR="004020FB" w:rsidRPr="004A3771" w:rsidRDefault="004020FB" w:rsidP="00C024F1">
            <w:pPr>
              <w:pStyle w:val="af9"/>
              <w:rPr>
                <w:b/>
                <w:lang w:val="ru-RU"/>
              </w:rPr>
            </w:pPr>
          </w:p>
        </w:tc>
        <w:tc>
          <w:tcPr>
            <w:tcW w:w="7938" w:type="dxa"/>
          </w:tcPr>
          <w:p w14:paraId="33065136" w14:textId="77777777" w:rsidR="004020FB" w:rsidRPr="004A3771" w:rsidRDefault="004020FB" w:rsidP="00C024F1">
            <w:pPr>
              <w:pStyle w:val="af9"/>
              <w:rPr>
                <w:lang w:val="ru-RU"/>
              </w:rPr>
            </w:pPr>
          </w:p>
        </w:tc>
      </w:tr>
      <w:tr w:rsidR="004020FB" w14:paraId="132B54F5" w14:textId="77777777" w:rsidTr="004A3771">
        <w:tc>
          <w:tcPr>
            <w:tcW w:w="2268" w:type="dxa"/>
          </w:tcPr>
          <w:p w14:paraId="341A9902" w14:textId="77777777" w:rsidR="004020FB" w:rsidRPr="004A3771" w:rsidRDefault="004020FB" w:rsidP="00EA1896">
            <w:pPr>
              <w:pStyle w:val="af9"/>
              <w:rPr>
                <w:b/>
                <w:lang w:val="ru-RU"/>
              </w:rPr>
            </w:pPr>
          </w:p>
        </w:tc>
        <w:tc>
          <w:tcPr>
            <w:tcW w:w="7938" w:type="dxa"/>
          </w:tcPr>
          <w:p w14:paraId="7B6CACBA" w14:textId="77777777" w:rsidR="004020FB" w:rsidRPr="004A3771" w:rsidRDefault="004020FB" w:rsidP="00EA1896">
            <w:pPr>
              <w:pStyle w:val="af9"/>
              <w:rPr>
                <w:lang w:val="ru-RU"/>
              </w:rPr>
            </w:pPr>
          </w:p>
        </w:tc>
      </w:tr>
      <w:tr w:rsidR="004020FB" w14:paraId="55CA3404" w14:textId="77777777" w:rsidTr="004A3771">
        <w:tc>
          <w:tcPr>
            <w:tcW w:w="2268" w:type="dxa"/>
          </w:tcPr>
          <w:p w14:paraId="0066F860" w14:textId="77777777" w:rsidR="004020FB" w:rsidRPr="004A3771" w:rsidRDefault="004020FB" w:rsidP="00C024F1">
            <w:pPr>
              <w:pStyle w:val="af9"/>
              <w:rPr>
                <w:b/>
                <w:lang w:val="ru-RU"/>
              </w:rPr>
            </w:pPr>
          </w:p>
        </w:tc>
        <w:tc>
          <w:tcPr>
            <w:tcW w:w="7938" w:type="dxa"/>
          </w:tcPr>
          <w:p w14:paraId="0953254A" w14:textId="77777777" w:rsidR="004020FB" w:rsidRPr="004A3771" w:rsidRDefault="004020FB" w:rsidP="00C024F1">
            <w:pPr>
              <w:pStyle w:val="af9"/>
              <w:rPr>
                <w:lang w:val="ru-RU"/>
              </w:rPr>
            </w:pPr>
          </w:p>
        </w:tc>
      </w:tr>
      <w:tr w:rsidR="004020FB" w:rsidRPr="00C16518" w14:paraId="22231A59" w14:textId="77777777" w:rsidTr="004A3771">
        <w:tc>
          <w:tcPr>
            <w:tcW w:w="2268" w:type="dxa"/>
          </w:tcPr>
          <w:p w14:paraId="493A6525" w14:textId="77777777" w:rsidR="004020FB" w:rsidRPr="004A3771" w:rsidRDefault="004020FB" w:rsidP="00C024F1">
            <w:pPr>
              <w:pStyle w:val="af9"/>
              <w:rPr>
                <w:b/>
              </w:rPr>
            </w:pPr>
          </w:p>
        </w:tc>
        <w:tc>
          <w:tcPr>
            <w:tcW w:w="7938" w:type="dxa"/>
          </w:tcPr>
          <w:p w14:paraId="604715FB" w14:textId="77777777" w:rsidR="004020FB" w:rsidRPr="00C16518" w:rsidRDefault="004020FB" w:rsidP="00C024F1">
            <w:pPr>
              <w:pStyle w:val="af9"/>
            </w:pPr>
          </w:p>
        </w:tc>
      </w:tr>
      <w:tr w:rsidR="004020FB" w:rsidRPr="00C16518" w14:paraId="66D11A00" w14:textId="77777777" w:rsidTr="004A3771">
        <w:tc>
          <w:tcPr>
            <w:tcW w:w="2268" w:type="dxa"/>
          </w:tcPr>
          <w:p w14:paraId="37B68BD8" w14:textId="77777777" w:rsidR="004020FB" w:rsidRPr="004A3771" w:rsidRDefault="004020FB" w:rsidP="00C024F1">
            <w:pPr>
              <w:pStyle w:val="af9"/>
              <w:rPr>
                <w:b/>
              </w:rPr>
            </w:pPr>
          </w:p>
        </w:tc>
        <w:tc>
          <w:tcPr>
            <w:tcW w:w="7938" w:type="dxa"/>
          </w:tcPr>
          <w:p w14:paraId="711FAA31" w14:textId="77777777" w:rsidR="004020FB" w:rsidRPr="00C16518" w:rsidRDefault="004020FB" w:rsidP="00C024F1">
            <w:pPr>
              <w:pStyle w:val="af9"/>
            </w:pPr>
          </w:p>
        </w:tc>
      </w:tr>
      <w:tr w:rsidR="004020FB" w14:paraId="1DACEFAA" w14:textId="77777777" w:rsidTr="004A3771">
        <w:tc>
          <w:tcPr>
            <w:tcW w:w="2268" w:type="dxa"/>
          </w:tcPr>
          <w:p w14:paraId="7EDF6A1B" w14:textId="77777777" w:rsidR="004020FB" w:rsidRPr="004A3771" w:rsidRDefault="004020FB" w:rsidP="00C024F1">
            <w:pPr>
              <w:pStyle w:val="af9"/>
              <w:rPr>
                <w:b/>
                <w:lang w:val="ru-RU"/>
              </w:rPr>
            </w:pPr>
          </w:p>
        </w:tc>
        <w:tc>
          <w:tcPr>
            <w:tcW w:w="7938" w:type="dxa"/>
          </w:tcPr>
          <w:p w14:paraId="5BF69487" w14:textId="77777777" w:rsidR="004020FB" w:rsidRPr="004A3771" w:rsidRDefault="004020FB" w:rsidP="00C024F1">
            <w:pPr>
              <w:pStyle w:val="af9"/>
              <w:rPr>
                <w:lang w:val="ru-RU"/>
              </w:rPr>
            </w:pPr>
          </w:p>
        </w:tc>
      </w:tr>
      <w:tr w:rsidR="004020FB" w14:paraId="38E345A8" w14:textId="77777777" w:rsidTr="004A3771">
        <w:tc>
          <w:tcPr>
            <w:tcW w:w="2268" w:type="dxa"/>
          </w:tcPr>
          <w:p w14:paraId="0E730076" w14:textId="77777777" w:rsidR="004020FB" w:rsidRPr="004A3771" w:rsidRDefault="004020FB" w:rsidP="00EA1896">
            <w:pPr>
              <w:pStyle w:val="af9"/>
              <w:rPr>
                <w:b/>
                <w:lang w:val="ru-RU"/>
              </w:rPr>
            </w:pPr>
          </w:p>
        </w:tc>
        <w:tc>
          <w:tcPr>
            <w:tcW w:w="7938" w:type="dxa"/>
          </w:tcPr>
          <w:p w14:paraId="6CE56F14" w14:textId="77777777" w:rsidR="004020FB" w:rsidRPr="004A3771" w:rsidRDefault="004020FB" w:rsidP="00EA1896">
            <w:pPr>
              <w:pStyle w:val="af9"/>
              <w:rPr>
                <w:lang w:val="ru-RU"/>
              </w:rPr>
            </w:pPr>
          </w:p>
        </w:tc>
      </w:tr>
    </w:tbl>
    <w:p w14:paraId="01F40D62" w14:textId="77777777" w:rsidR="006B10D2" w:rsidRDefault="006B10D2" w:rsidP="00C15B0B">
      <w:pPr>
        <w:pStyle w:val="1"/>
      </w:pPr>
      <w:bookmarkStart w:id="4" w:name="_Ref324496301"/>
      <w:bookmarkStart w:id="5" w:name="_Ref324770960"/>
      <w:bookmarkStart w:id="6" w:name="_Toc481676336"/>
      <w:r>
        <w:t>Объект испытаний</w:t>
      </w:r>
      <w:bookmarkEnd w:id="6"/>
    </w:p>
    <w:p w14:paraId="0AB229CB" w14:textId="77777777" w:rsidR="00F40BC2" w:rsidRPr="00F40BC2" w:rsidRDefault="00F40BC2" w:rsidP="00F40BC2">
      <w:pPr>
        <w:pStyle w:val="a7"/>
        <w:rPr>
          <w:rStyle w:val="afc"/>
        </w:rPr>
      </w:pPr>
      <w:r w:rsidRPr="00F40BC2">
        <w:rPr>
          <w:rStyle w:val="afc"/>
        </w:rPr>
        <w:t>В разделе приводят</w:t>
      </w:r>
      <w:r>
        <w:rPr>
          <w:rStyle w:val="afc"/>
        </w:rPr>
        <w:t xml:space="preserve"> </w:t>
      </w:r>
      <w:r w:rsidR="00FB2227">
        <w:rPr>
          <w:rStyle w:val="afc"/>
        </w:rPr>
        <w:t xml:space="preserve">наименование, область применения, </w:t>
      </w:r>
      <w:r w:rsidRPr="00F40BC2">
        <w:rPr>
          <w:rStyle w:val="afc"/>
        </w:rPr>
        <w:t xml:space="preserve">обозначение (при наличии) </w:t>
      </w:r>
      <w:r>
        <w:rPr>
          <w:rStyle w:val="afc"/>
        </w:rPr>
        <w:t>и комплектность объекта испытаний.</w:t>
      </w:r>
    </w:p>
    <w:p w14:paraId="6FFA0545" w14:textId="77777777" w:rsidR="00F40BC2" w:rsidRDefault="00BC64F6" w:rsidP="00BC64F6">
      <w:pPr>
        <w:pStyle w:val="5"/>
      </w:pPr>
      <w:bookmarkStart w:id="7" w:name="_Toc481676337"/>
      <w:r>
        <w:t>Наименование и обозначение объекта испытания</w:t>
      </w:r>
      <w:bookmarkEnd w:id="7"/>
    </w:p>
    <w:p w14:paraId="65A9258F" w14:textId="77777777" w:rsidR="00BC64F6" w:rsidRDefault="00BC64F6" w:rsidP="00BC64F6">
      <w:pPr>
        <w:pStyle w:val="6"/>
      </w:pPr>
    </w:p>
    <w:p w14:paraId="2512D975" w14:textId="77777777" w:rsidR="00BC64F6" w:rsidRDefault="00BC64F6" w:rsidP="00BC64F6">
      <w:pPr>
        <w:pStyle w:val="6"/>
      </w:pPr>
    </w:p>
    <w:p w14:paraId="5F2D36AB" w14:textId="77777777" w:rsidR="00F40BC2" w:rsidRDefault="00BC64F6" w:rsidP="00BC64F6">
      <w:pPr>
        <w:pStyle w:val="5"/>
      </w:pPr>
      <w:bookmarkStart w:id="8" w:name="_Toc481676338"/>
      <w:r>
        <w:t>Область применения объекта испытаний</w:t>
      </w:r>
      <w:bookmarkEnd w:id="8"/>
    </w:p>
    <w:p w14:paraId="64971DCD" w14:textId="77777777" w:rsidR="00BC64F6" w:rsidRPr="00BC64F6" w:rsidRDefault="00BC64F6" w:rsidP="00BC64F6">
      <w:pPr>
        <w:pStyle w:val="6"/>
      </w:pPr>
    </w:p>
    <w:p w14:paraId="145F3FF4" w14:textId="77777777" w:rsidR="00BC64F6" w:rsidRDefault="00BC64F6" w:rsidP="00BC64F6">
      <w:pPr>
        <w:pStyle w:val="5"/>
        <w:rPr>
          <w:lang w:eastAsia="ru-RU"/>
        </w:rPr>
      </w:pPr>
      <w:bookmarkStart w:id="9" w:name="_Toc481676339"/>
      <w:r>
        <w:rPr>
          <w:lang w:eastAsia="ru-RU"/>
        </w:rPr>
        <w:t>Комплектность объекта испытаний</w:t>
      </w:r>
      <w:bookmarkEnd w:id="9"/>
    </w:p>
    <w:p w14:paraId="25253E7F" w14:textId="77777777" w:rsidR="002D7735" w:rsidRPr="002D7735" w:rsidRDefault="002D7735" w:rsidP="002D7735">
      <w:pPr>
        <w:pStyle w:val="a7"/>
        <w:rPr>
          <w:rStyle w:val="afc"/>
        </w:rPr>
      </w:pPr>
      <w:r w:rsidRPr="002D7735">
        <w:rPr>
          <w:rStyle w:val="afc"/>
        </w:rPr>
        <w:t>Описание программных и технических средств, представленных на испытания должно содержать следующую информацию:</w:t>
      </w:r>
    </w:p>
    <w:p w14:paraId="20DB5339" w14:textId="77777777" w:rsidR="002D7735" w:rsidRPr="002D7735" w:rsidRDefault="002D7735" w:rsidP="002D7735">
      <w:pPr>
        <w:pStyle w:val="a0"/>
        <w:rPr>
          <w:rStyle w:val="afc"/>
        </w:rPr>
      </w:pPr>
      <w:r w:rsidRPr="002D7735">
        <w:rPr>
          <w:rStyle w:val="afc"/>
        </w:rPr>
        <w:t>для технических средств: обозначение, наименование, количество, описание назначения;</w:t>
      </w:r>
    </w:p>
    <w:p w14:paraId="19147751" w14:textId="77777777" w:rsidR="002D7735" w:rsidRPr="002D7735" w:rsidRDefault="002D7735" w:rsidP="002D7735">
      <w:pPr>
        <w:pStyle w:val="a0"/>
        <w:rPr>
          <w:rStyle w:val="afc"/>
        </w:rPr>
      </w:pPr>
      <w:r w:rsidRPr="002D7735">
        <w:rPr>
          <w:rStyle w:val="afc"/>
        </w:rPr>
        <w:lastRenderedPageBreak/>
        <w:t>для программных средств: обозначение, наименование, версия, описание назначения.</w:t>
      </w:r>
    </w:p>
    <w:p w14:paraId="41322E73" w14:textId="77777777" w:rsidR="00F40BC2" w:rsidRPr="00F40BC2" w:rsidRDefault="00F40BC2" w:rsidP="00BC64F6">
      <w:pPr>
        <w:pStyle w:val="6"/>
      </w:pPr>
    </w:p>
    <w:p w14:paraId="3D2CCB51" w14:textId="77777777" w:rsidR="00F40BC2" w:rsidRPr="00BC64F6" w:rsidRDefault="00F40BC2" w:rsidP="00BC64F6">
      <w:pPr>
        <w:pStyle w:val="6"/>
      </w:pPr>
    </w:p>
    <w:p w14:paraId="7A80BE96" w14:textId="77777777" w:rsidR="00F40BC2" w:rsidRDefault="00F40BC2" w:rsidP="00BC64F6">
      <w:pPr>
        <w:pStyle w:val="6"/>
      </w:pPr>
    </w:p>
    <w:p w14:paraId="381C6A5E" w14:textId="77777777" w:rsidR="006B10D2" w:rsidRDefault="006B10D2" w:rsidP="006B10D2">
      <w:pPr>
        <w:pStyle w:val="1"/>
      </w:pPr>
      <w:bookmarkStart w:id="10" w:name="_Toc481676340"/>
      <w:r>
        <w:t>Цель испытаний</w:t>
      </w:r>
      <w:bookmarkEnd w:id="10"/>
    </w:p>
    <w:p w14:paraId="352964F3" w14:textId="77777777" w:rsidR="00F1796F" w:rsidRPr="00F1796F" w:rsidRDefault="00F1796F" w:rsidP="00F1796F">
      <w:pPr>
        <w:pStyle w:val="a7"/>
        <w:rPr>
          <w:rStyle w:val="afc"/>
        </w:rPr>
      </w:pPr>
      <w:r w:rsidRPr="00F1796F">
        <w:rPr>
          <w:rStyle w:val="afc"/>
          <w:lang w:eastAsia="ru-RU"/>
        </w:rPr>
        <w:t>В разделе указывают конкретные цели и задачи, которые должны быть достигнуты и решены в процессе испытаний. Например:</w:t>
      </w:r>
      <w:r w:rsidRPr="00F1796F">
        <w:rPr>
          <w:rStyle w:val="afc"/>
        </w:rPr>
        <w:t xml:space="preserve"> проверка объекта испытаний на соответствие требованиям технического задания на ОКР, о</w:t>
      </w:r>
      <w:r w:rsidRPr="00F1796F">
        <w:rPr>
          <w:rStyle w:val="afc"/>
          <w:lang w:eastAsia="ru-RU"/>
        </w:rPr>
        <w:t xml:space="preserve">ценка готовности </w:t>
      </w:r>
      <w:r w:rsidRPr="00F1796F">
        <w:rPr>
          <w:rStyle w:val="afc"/>
        </w:rPr>
        <w:t xml:space="preserve">объекта испытаний </w:t>
      </w:r>
      <w:r w:rsidRPr="00F1796F">
        <w:rPr>
          <w:rStyle w:val="afc"/>
          <w:lang w:eastAsia="ru-RU"/>
        </w:rPr>
        <w:t>к эксплуатации</w:t>
      </w:r>
      <w:r w:rsidRPr="00F1796F">
        <w:rPr>
          <w:rStyle w:val="afc"/>
        </w:rPr>
        <w:t>.</w:t>
      </w:r>
    </w:p>
    <w:p w14:paraId="10129F17" w14:textId="77777777" w:rsidR="00F1796F" w:rsidRDefault="00F1796F" w:rsidP="00F1796F">
      <w:pPr>
        <w:pStyle w:val="21"/>
      </w:pPr>
    </w:p>
    <w:p w14:paraId="356DDC8B" w14:textId="77777777" w:rsidR="00F1796F" w:rsidRDefault="00F1796F" w:rsidP="00F1796F">
      <w:pPr>
        <w:pStyle w:val="21"/>
      </w:pPr>
    </w:p>
    <w:p w14:paraId="52B29A42" w14:textId="77777777" w:rsidR="00F1796F" w:rsidRDefault="00F1796F" w:rsidP="00F1796F">
      <w:pPr>
        <w:pStyle w:val="21"/>
      </w:pPr>
    </w:p>
    <w:p w14:paraId="28D4C70C" w14:textId="77777777" w:rsidR="006B10D2" w:rsidRDefault="006B10D2" w:rsidP="006B10D2">
      <w:pPr>
        <w:pStyle w:val="1"/>
      </w:pPr>
      <w:bookmarkStart w:id="11" w:name="_Toc481676341"/>
      <w:r>
        <w:t>Требования к объекту испытаний</w:t>
      </w:r>
      <w:bookmarkEnd w:id="11"/>
    </w:p>
    <w:p w14:paraId="05E4CE83" w14:textId="77777777" w:rsidR="00FE4FF8" w:rsidRPr="00FE4FF8" w:rsidRDefault="00FE4FF8" w:rsidP="00FE4FF8">
      <w:pPr>
        <w:pStyle w:val="a7"/>
        <w:rPr>
          <w:rStyle w:val="afc"/>
        </w:rPr>
      </w:pPr>
      <w:r w:rsidRPr="00FE4FF8">
        <w:rPr>
          <w:rStyle w:val="afc"/>
        </w:rPr>
        <w:t>Укажите требования, подлежащие проверке в ходе проведения испытаний и приведенные в техническом задании.</w:t>
      </w:r>
    </w:p>
    <w:p w14:paraId="35D31F14" w14:textId="77777777" w:rsidR="00FE4FF8" w:rsidRDefault="00FE4FF8" w:rsidP="00FE4FF8">
      <w:pPr>
        <w:pStyle w:val="21"/>
      </w:pPr>
    </w:p>
    <w:p w14:paraId="7F5C1189" w14:textId="77777777" w:rsidR="00FE4FF8" w:rsidRDefault="00FE4FF8" w:rsidP="00FE4FF8">
      <w:pPr>
        <w:pStyle w:val="21"/>
      </w:pPr>
    </w:p>
    <w:p w14:paraId="0A19BBB8" w14:textId="77777777" w:rsidR="00FE4FF8" w:rsidRDefault="00FE4FF8" w:rsidP="00FE4FF8">
      <w:pPr>
        <w:pStyle w:val="21"/>
      </w:pPr>
    </w:p>
    <w:p w14:paraId="18433A91" w14:textId="77777777" w:rsidR="006B10D2" w:rsidRPr="00BE3278" w:rsidRDefault="006B10D2" w:rsidP="006B10D2">
      <w:pPr>
        <w:pStyle w:val="1"/>
      </w:pPr>
      <w:bookmarkStart w:id="12" w:name="_Toc481676342"/>
      <w:r w:rsidRPr="00BE3278">
        <w:t>Требования к документации</w:t>
      </w:r>
      <w:bookmarkEnd w:id="12"/>
    </w:p>
    <w:p w14:paraId="662A9368" w14:textId="77777777" w:rsidR="00BC64F6" w:rsidRPr="00BC64F6" w:rsidRDefault="00BC64F6" w:rsidP="00BC64F6">
      <w:pPr>
        <w:pStyle w:val="5"/>
      </w:pPr>
      <w:bookmarkStart w:id="13" w:name="_Toc481676343"/>
      <w:r>
        <w:t>Состав документации, предъявляемой на испытания</w:t>
      </w:r>
      <w:bookmarkEnd w:id="13"/>
    </w:p>
    <w:p w14:paraId="0A65E89B" w14:textId="77777777" w:rsidR="00BC64F6" w:rsidRDefault="00DC7697" w:rsidP="00BC64F6">
      <w:pPr>
        <w:pStyle w:val="a7"/>
        <w:rPr>
          <w:rStyle w:val="afc"/>
          <w:lang w:eastAsia="ru-RU"/>
        </w:rPr>
      </w:pPr>
      <w:r w:rsidRPr="00DC7697">
        <w:rPr>
          <w:rStyle w:val="afc"/>
          <w:lang w:eastAsia="ru-RU"/>
        </w:rPr>
        <w:t>Приведите</w:t>
      </w:r>
      <w:r w:rsidR="00BC64F6">
        <w:rPr>
          <w:rStyle w:val="afc"/>
          <w:lang w:eastAsia="ru-RU"/>
        </w:rPr>
        <w:t xml:space="preserve"> перечень документов, предъявляемых на испытания.</w:t>
      </w:r>
    </w:p>
    <w:p w14:paraId="02994466" w14:textId="77777777" w:rsidR="00DC7697" w:rsidRDefault="00DC7697" w:rsidP="00BC64F6">
      <w:pPr>
        <w:pStyle w:val="6"/>
      </w:pPr>
    </w:p>
    <w:p w14:paraId="4CE1B879" w14:textId="77777777" w:rsidR="00BC64F6" w:rsidRPr="00BD3018" w:rsidRDefault="00BC64F6" w:rsidP="00BD3018">
      <w:pPr>
        <w:pStyle w:val="6"/>
      </w:pPr>
    </w:p>
    <w:p w14:paraId="0A6ED560" w14:textId="77777777" w:rsidR="00BC64F6" w:rsidRDefault="00BC64F6" w:rsidP="00BD3018">
      <w:pPr>
        <w:pStyle w:val="6"/>
      </w:pPr>
    </w:p>
    <w:p w14:paraId="58FC7F11" w14:textId="77777777" w:rsidR="00BC64F6" w:rsidRDefault="00BC64F6" w:rsidP="00BC64F6">
      <w:pPr>
        <w:pStyle w:val="5"/>
      </w:pPr>
      <w:bookmarkStart w:id="14" w:name="_Toc481676344"/>
      <w:r>
        <w:t>Требования, предъявляемые к документации</w:t>
      </w:r>
      <w:bookmarkEnd w:id="14"/>
    </w:p>
    <w:p w14:paraId="69A39C0B" w14:textId="77777777" w:rsidR="00BC64F6" w:rsidRPr="00BC64F6" w:rsidRDefault="00BC64F6" w:rsidP="00BC64F6">
      <w:pPr>
        <w:pStyle w:val="a7"/>
        <w:rPr>
          <w:rStyle w:val="afc"/>
        </w:rPr>
      </w:pPr>
      <w:r w:rsidRPr="00BC64F6">
        <w:rPr>
          <w:rStyle w:val="afc"/>
        </w:rPr>
        <w:t xml:space="preserve">Приведите перечень требований, предъявляемых к документации и подлежащих проверке в ходе проведения испытаний (включая требования к комплектности </w:t>
      </w:r>
      <w:r w:rsidRPr="00BC64F6">
        <w:rPr>
          <w:rStyle w:val="afc"/>
        </w:rPr>
        <w:lastRenderedPageBreak/>
        <w:t>документации, полноте, актуальности и непротиворечивости содержащейся в документации информации, соответствие документации реализованной функциональности, а также специальные требования к документации</w:t>
      </w:r>
      <w:r w:rsidR="004F1CBB">
        <w:rPr>
          <w:rStyle w:val="afc"/>
        </w:rPr>
        <w:t>,</w:t>
      </w:r>
      <w:r w:rsidRPr="00BC64F6">
        <w:rPr>
          <w:rStyle w:val="afc"/>
        </w:rPr>
        <w:t xml:space="preserve"> если они заданы в техническом задании).</w:t>
      </w:r>
    </w:p>
    <w:p w14:paraId="44A64F47" w14:textId="77777777" w:rsidR="00FB4F3B" w:rsidRDefault="00FB4F3B" w:rsidP="00BC64F6">
      <w:pPr>
        <w:pStyle w:val="6"/>
      </w:pPr>
    </w:p>
    <w:p w14:paraId="3B3C253E" w14:textId="77777777" w:rsidR="00FB4F3B" w:rsidRPr="00FB4F3B" w:rsidRDefault="00FB4F3B" w:rsidP="00BC64F6">
      <w:pPr>
        <w:pStyle w:val="6"/>
      </w:pPr>
    </w:p>
    <w:p w14:paraId="0D6D9C2F" w14:textId="77777777" w:rsidR="006B10D2" w:rsidRDefault="003B62AF" w:rsidP="006B10D2">
      <w:pPr>
        <w:pStyle w:val="1"/>
      </w:pPr>
      <w:bookmarkStart w:id="15" w:name="_Toc481676345"/>
      <w:r>
        <w:t>Сред</w:t>
      </w:r>
      <w:r w:rsidR="00ED2FF6">
        <w:t>с</w:t>
      </w:r>
      <w:r>
        <w:t>тва</w:t>
      </w:r>
      <w:r w:rsidR="006B10D2">
        <w:t xml:space="preserve"> и порядок испытаний</w:t>
      </w:r>
      <w:bookmarkEnd w:id="15"/>
    </w:p>
    <w:p w14:paraId="410D76B0" w14:textId="77777777" w:rsidR="00E82D0F" w:rsidRDefault="00E82D0F" w:rsidP="00E82D0F">
      <w:pPr>
        <w:pStyle w:val="5"/>
      </w:pPr>
      <w:bookmarkStart w:id="16" w:name="_Toc481676346"/>
      <w:r>
        <w:t>Технические средства, используемые при проведении испытаний</w:t>
      </w:r>
      <w:bookmarkEnd w:id="16"/>
    </w:p>
    <w:p w14:paraId="3C8F1FF2" w14:textId="77777777" w:rsidR="003B668C" w:rsidRPr="002D7735" w:rsidRDefault="003B668C" w:rsidP="003B668C">
      <w:pPr>
        <w:pStyle w:val="a7"/>
        <w:rPr>
          <w:rStyle w:val="afc"/>
        </w:rPr>
      </w:pPr>
      <w:r w:rsidRPr="002D7735">
        <w:rPr>
          <w:rStyle w:val="afc"/>
        </w:rPr>
        <w:t xml:space="preserve">В разделе приводят перечень технических средств, используемых в ходе проведения испытаний. </w:t>
      </w:r>
      <w:r>
        <w:rPr>
          <w:rStyle w:val="afc"/>
        </w:rPr>
        <w:t>Для каждого из технических средств, приведенных в перечне, должна быть, как минимум, указана следующая информация</w:t>
      </w:r>
      <w:r w:rsidRPr="002D7735">
        <w:rPr>
          <w:rStyle w:val="afc"/>
        </w:rPr>
        <w:t>: обозначение, наименование, количество, описание назначе</w:t>
      </w:r>
      <w:r>
        <w:rPr>
          <w:rStyle w:val="afc"/>
        </w:rPr>
        <w:t>ния.</w:t>
      </w:r>
    </w:p>
    <w:p w14:paraId="59C950DE" w14:textId="77777777" w:rsidR="00E82D0F" w:rsidRDefault="00E82D0F" w:rsidP="00E82D0F">
      <w:pPr>
        <w:pStyle w:val="6"/>
      </w:pPr>
    </w:p>
    <w:p w14:paraId="1B303934" w14:textId="77777777" w:rsidR="00E82D0F" w:rsidRDefault="00E82D0F" w:rsidP="00E82D0F">
      <w:pPr>
        <w:pStyle w:val="6"/>
      </w:pPr>
    </w:p>
    <w:p w14:paraId="240F5097" w14:textId="77777777" w:rsidR="00E82D0F" w:rsidRDefault="00E82D0F" w:rsidP="00E82D0F">
      <w:pPr>
        <w:pStyle w:val="5"/>
      </w:pPr>
      <w:bookmarkStart w:id="17" w:name="_Toc481676347"/>
      <w:r>
        <w:t>Программные средства, используемые при проведении испытаний</w:t>
      </w:r>
      <w:bookmarkEnd w:id="17"/>
    </w:p>
    <w:p w14:paraId="7A937C61" w14:textId="77777777" w:rsidR="003B668C" w:rsidRPr="002D7735" w:rsidRDefault="003B668C" w:rsidP="003B668C">
      <w:pPr>
        <w:pStyle w:val="a7"/>
        <w:rPr>
          <w:rStyle w:val="afc"/>
        </w:rPr>
      </w:pPr>
      <w:r w:rsidRPr="002D7735">
        <w:rPr>
          <w:rStyle w:val="afc"/>
        </w:rPr>
        <w:t xml:space="preserve">В разделе приводят перечень программных средств, используемых в ходе проведения испытаний. </w:t>
      </w:r>
      <w:r>
        <w:rPr>
          <w:rStyle w:val="afc"/>
        </w:rPr>
        <w:t>Для каждого из программных средств, приведенных в перечне, должна быть, как минимум, указана следующая информация</w:t>
      </w:r>
      <w:r w:rsidRPr="002D7735">
        <w:rPr>
          <w:rStyle w:val="afc"/>
        </w:rPr>
        <w:t>: обозначение, наименование, версия, описание назначения.</w:t>
      </w:r>
    </w:p>
    <w:p w14:paraId="0717990A" w14:textId="77777777" w:rsidR="00E82D0F" w:rsidRDefault="00E82D0F" w:rsidP="00E82D0F">
      <w:pPr>
        <w:pStyle w:val="6"/>
      </w:pPr>
    </w:p>
    <w:p w14:paraId="2F56DB97" w14:textId="77777777" w:rsidR="00E82D0F" w:rsidRDefault="00E82D0F" w:rsidP="00E82D0F">
      <w:pPr>
        <w:pStyle w:val="6"/>
      </w:pPr>
    </w:p>
    <w:p w14:paraId="32330A38" w14:textId="77777777" w:rsidR="00E82D0F" w:rsidRPr="00BE3278" w:rsidRDefault="00F67C27" w:rsidP="00D82D46">
      <w:pPr>
        <w:pStyle w:val="5"/>
      </w:pPr>
      <w:bookmarkStart w:id="18" w:name="_Toc481676348"/>
      <w:r w:rsidRPr="00BE3278">
        <w:t>Объем испытаний</w:t>
      </w:r>
      <w:bookmarkEnd w:id="18"/>
    </w:p>
    <w:p w14:paraId="6B1BE26E" w14:textId="77777777" w:rsidR="003C7AAE" w:rsidRPr="00BE3278" w:rsidRDefault="00D82D46" w:rsidP="00334A3F">
      <w:pPr>
        <w:pStyle w:val="a7"/>
        <w:rPr>
          <w:rStyle w:val="afc"/>
        </w:rPr>
      </w:pPr>
      <w:r w:rsidRPr="00BE3278">
        <w:rPr>
          <w:rStyle w:val="afc"/>
        </w:rPr>
        <w:t>В разделе приводят</w:t>
      </w:r>
      <w:r w:rsidR="003C7AAE" w:rsidRPr="00BE3278">
        <w:rPr>
          <w:rStyle w:val="afc"/>
        </w:rPr>
        <w:t xml:space="preserve"> </w:t>
      </w:r>
      <w:r w:rsidRPr="00BE3278">
        <w:rPr>
          <w:rStyle w:val="afc"/>
        </w:rPr>
        <w:t>перечень этапов испытаний;</w:t>
      </w:r>
      <w:r w:rsidR="00141038" w:rsidRPr="00BE3278">
        <w:rPr>
          <w:rStyle w:val="afc"/>
        </w:rPr>
        <w:t xml:space="preserve"> </w:t>
      </w:r>
      <w:r w:rsidRPr="00BE3278">
        <w:rPr>
          <w:rStyle w:val="afc"/>
        </w:rPr>
        <w:t>перечень проверок, проводимых на каждом из этапов, а также количественные и качественные характеристики, подлеж</w:t>
      </w:r>
      <w:r w:rsidR="003C7AAE" w:rsidRPr="00BE3278">
        <w:rPr>
          <w:rStyle w:val="afc"/>
        </w:rPr>
        <w:t>ащие оценке на каждом из этапов; последовательность проведения и режимы испытаний.</w:t>
      </w:r>
    </w:p>
    <w:p w14:paraId="27CA78DE" w14:textId="77777777" w:rsidR="00334A3F" w:rsidRPr="00BE3278" w:rsidRDefault="00334A3F" w:rsidP="00334A3F">
      <w:pPr>
        <w:pStyle w:val="a7"/>
        <w:rPr>
          <w:rStyle w:val="afc"/>
        </w:rPr>
      </w:pPr>
      <w:r w:rsidRPr="00BE3278">
        <w:rPr>
          <w:rStyle w:val="afc"/>
        </w:rPr>
        <w:t>Перечень проверок, подлежащих включению в программу испытаний, включает:</w:t>
      </w:r>
    </w:p>
    <w:p w14:paraId="1D8BAD80" w14:textId="77777777" w:rsidR="00334A3F" w:rsidRPr="00BE3278" w:rsidRDefault="00334A3F" w:rsidP="00334A3F">
      <w:pPr>
        <w:pStyle w:val="a0"/>
        <w:rPr>
          <w:rStyle w:val="afc"/>
        </w:rPr>
      </w:pPr>
      <w:r w:rsidRPr="00BE3278">
        <w:rPr>
          <w:rStyle w:val="afc"/>
        </w:rPr>
        <w:t xml:space="preserve">соответствие системы </w:t>
      </w:r>
      <w:r w:rsidR="00E83B23" w:rsidRPr="00BE3278">
        <w:rPr>
          <w:rStyle w:val="afc"/>
        </w:rPr>
        <w:t>техническому заданию</w:t>
      </w:r>
      <w:r w:rsidRPr="00BE3278">
        <w:rPr>
          <w:rStyle w:val="afc"/>
        </w:rPr>
        <w:t>;</w:t>
      </w:r>
    </w:p>
    <w:p w14:paraId="128BBA9B" w14:textId="77777777" w:rsidR="00334A3F" w:rsidRPr="00BE3278" w:rsidRDefault="00334A3F" w:rsidP="00334A3F">
      <w:pPr>
        <w:pStyle w:val="a0"/>
        <w:rPr>
          <w:rStyle w:val="afc"/>
        </w:rPr>
      </w:pPr>
      <w:r w:rsidRPr="00BE3278">
        <w:rPr>
          <w:rStyle w:val="afc"/>
        </w:rPr>
        <w:lastRenderedPageBreak/>
        <w:t>комплектность системы;</w:t>
      </w:r>
    </w:p>
    <w:p w14:paraId="15827B24" w14:textId="77777777" w:rsidR="00334A3F" w:rsidRPr="00BE3278" w:rsidRDefault="00334A3F" w:rsidP="00334A3F">
      <w:pPr>
        <w:pStyle w:val="a0"/>
        <w:rPr>
          <w:rStyle w:val="afc"/>
        </w:rPr>
      </w:pPr>
      <w:r w:rsidRPr="00BE3278">
        <w:rPr>
          <w:rStyle w:val="afc"/>
        </w:rPr>
        <w:t>комплектность и качество документации;</w:t>
      </w:r>
    </w:p>
    <w:p w14:paraId="49BADBB6" w14:textId="77777777" w:rsidR="00334A3F" w:rsidRPr="00BE3278" w:rsidRDefault="00334A3F" w:rsidP="00334A3F">
      <w:pPr>
        <w:pStyle w:val="a0"/>
        <w:rPr>
          <w:rStyle w:val="afc"/>
        </w:rPr>
      </w:pPr>
      <w:r w:rsidRPr="00BE3278">
        <w:rPr>
          <w:rStyle w:val="afc"/>
        </w:rPr>
        <w:t xml:space="preserve">комплектность, достаточность состава </w:t>
      </w:r>
      <w:r w:rsidR="00FB5F7F" w:rsidRPr="00BE3278">
        <w:rPr>
          <w:rStyle w:val="afc"/>
        </w:rPr>
        <w:t>и</w:t>
      </w:r>
      <w:r w:rsidRPr="00BE3278">
        <w:rPr>
          <w:rStyle w:val="afc"/>
        </w:rPr>
        <w:t xml:space="preserve"> качество программных средств и программной документации;</w:t>
      </w:r>
    </w:p>
    <w:p w14:paraId="208BA179" w14:textId="77777777" w:rsidR="00334A3F" w:rsidRPr="00BE3278" w:rsidRDefault="00334A3F" w:rsidP="00334A3F">
      <w:pPr>
        <w:pStyle w:val="a0"/>
        <w:rPr>
          <w:rStyle w:val="afc"/>
        </w:rPr>
      </w:pPr>
      <w:r w:rsidRPr="00BE3278">
        <w:rPr>
          <w:rStyle w:val="afc"/>
        </w:rPr>
        <w:t>количество и квалификация обслуживающего персонала;</w:t>
      </w:r>
    </w:p>
    <w:p w14:paraId="27BE55F5" w14:textId="77777777" w:rsidR="00334A3F" w:rsidRPr="00BE3278" w:rsidRDefault="00334A3F" w:rsidP="00334A3F">
      <w:pPr>
        <w:pStyle w:val="a0"/>
        <w:rPr>
          <w:rStyle w:val="afc"/>
        </w:rPr>
      </w:pPr>
      <w:r w:rsidRPr="00BE3278">
        <w:rPr>
          <w:rStyle w:val="afc"/>
        </w:rPr>
        <w:t>степень выполнения требований функционального назначения системы;</w:t>
      </w:r>
    </w:p>
    <w:p w14:paraId="4BF457EB" w14:textId="77777777" w:rsidR="00334A3F" w:rsidRPr="00BE3278" w:rsidRDefault="00334A3F" w:rsidP="00334A3F">
      <w:pPr>
        <w:pStyle w:val="a0"/>
        <w:rPr>
          <w:rStyle w:val="afc"/>
        </w:rPr>
      </w:pPr>
      <w:r w:rsidRPr="00BE3278">
        <w:rPr>
          <w:rStyle w:val="afc"/>
        </w:rPr>
        <w:t>контролепригодность системы;</w:t>
      </w:r>
    </w:p>
    <w:p w14:paraId="77DDA9E2" w14:textId="77777777" w:rsidR="00334A3F" w:rsidRPr="00BE3278" w:rsidRDefault="00334A3F" w:rsidP="00334A3F">
      <w:pPr>
        <w:pStyle w:val="a0"/>
        <w:rPr>
          <w:rStyle w:val="afc"/>
        </w:rPr>
      </w:pPr>
      <w:r w:rsidRPr="00BE3278">
        <w:rPr>
          <w:rStyle w:val="afc"/>
        </w:rPr>
        <w:t>выполнение требований техник</w:t>
      </w:r>
      <w:r w:rsidR="0054391D" w:rsidRPr="00BE3278">
        <w:rPr>
          <w:rStyle w:val="afc"/>
        </w:rPr>
        <w:t>и</w:t>
      </w:r>
      <w:r w:rsidRPr="00BE3278">
        <w:rPr>
          <w:rStyle w:val="afc"/>
        </w:rPr>
        <w:t xml:space="preserve"> безопасности, противопожарной безопасности, промышленной санитарии, эргономики;</w:t>
      </w:r>
    </w:p>
    <w:p w14:paraId="0DCB494D" w14:textId="77777777" w:rsidR="00334A3F" w:rsidRPr="00BE3278" w:rsidRDefault="00334A3F" w:rsidP="00334A3F">
      <w:pPr>
        <w:pStyle w:val="a0"/>
        <w:rPr>
          <w:rStyle w:val="afc"/>
        </w:rPr>
      </w:pPr>
      <w:r w:rsidRPr="00BE3278">
        <w:rPr>
          <w:rStyle w:val="afc"/>
        </w:rPr>
        <w:t>функционирование системы с применением программных средств.</w:t>
      </w:r>
    </w:p>
    <w:p w14:paraId="4AC7CEBC" w14:textId="77777777" w:rsidR="00D82D46" w:rsidRDefault="00D82D46" w:rsidP="00D82D46">
      <w:pPr>
        <w:pStyle w:val="6"/>
      </w:pPr>
    </w:p>
    <w:p w14:paraId="6E52F23D" w14:textId="77777777" w:rsidR="00D82D46" w:rsidRDefault="00D82D46" w:rsidP="00D82D46">
      <w:pPr>
        <w:pStyle w:val="6"/>
      </w:pPr>
    </w:p>
    <w:p w14:paraId="7F23F63B" w14:textId="77777777" w:rsidR="00D82D46" w:rsidRDefault="00262B14" w:rsidP="00262B14">
      <w:pPr>
        <w:pStyle w:val="5"/>
      </w:pPr>
      <w:bookmarkStart w:id="19" w:name="_Toc481676349"/>
      <w:r>
        <w:t>Условия проведения испытаний</w:t>
      </w:r>
      <w:bookmarkEnd w:id="19"/>
    </w:p>
    <w:p w14:paraId="21AA412D" w14:textId="77777777" w:rsidR="00262B14" w:rsidRDefault="00262B14" w:rsidP="00262B14">
      <w:pPr>
        <w:pStyle w:val="8"/>
      </w:pPr>
      <w:r>
        <w:t>Документы, на основании которых проводятся испытания</w:t>
      </w:r>
    </w:p>
    <w:p w14:paraId="1B932C0C" w14:textId="77777777" w:rsidR="00262B14" w:rsidRDefault="00262B14" w:rsidP="00262B14">
      <w:pPr>
        <w:pStyle w:val="a7"/>
        <w:rPr>
          <w:rStyle w:val="afc"/>
        </w:rPr>
      </w:pPr>
      <w:r w:rsidRPr="003F3221">
        <w:rPr>
          <w:rStyle w:val="afc"/>
        </w:rPr>
        <w:t>В разделе приводят</w:t>
      </w:r>
      <w:r>
        <w:rPr>
          <w:rStyle w:val="afc"/>
        </w:rPr>
        <w:t xml:space="preserve"> </w:t>
      </w:r>
      <w:r w:rsidRPr="003F3221">
        <w:rPr>
          <w:rStyle w:val="afc"/>
        </w:rPr>
        <w:t>перечень документов</w:t>
      </w:r>
      <w:r w:rsidR="00A64E49">
        <w:rPr>
          <w:rStyle w:val="afc"/>
        </w:rPr>
        <w:t>,</w:t>
      </w:r>
      <w:r w:rsidRPr="003F3221">
        <w:rPr>
          <w:rStyle w:val="afc"/>
        </w:rPr>
        <w:t xml:space="preserve"> на основании которых проводятся испытания</w:t>
      </w:r>
      <w:r>
        <w:rPr>
          <w:rStyle w:val="afc"/>
        </w:rPr>
        <w:t>.</w:t>
      </w:r>
    </w:p>
    <w:p w14:paraId="780D93E2" w14:textId="77777777" w:rsidR="00E82D0F" w:rsidRDefault="00E82D0F" w:rsidP="00262B14">
      <w:pPr>
        <w:pStyle w:val="9"/>
      </w:pPr>
    </w:p>
    <w:p w14:paraId="3BEF48E7" w14:textId="77777777" w:rsidR="00262B14" w:rsidRDefault="00262B14" w:rsidP="00262B14">
      <w:pPr>
        <w:pStyle w:val="9"/>
      </w:pPr>
    </w:p>
    <w:p w14:paraId="65CC8CE0" w14:textId="77777777" w:rsidR="00262B14" w:rsidRDefault="00262B14" w:rsidP="00262B14">
      <w:pPr>
        <w:pStyle w:val="8"/>
      </w:pPr>
      <w:r>
        <w:t>Место проведения испытаний</w:t>
      </w:r>
    </w:p>
    <w:p w14:paraId="734547BC" w14:textId="77777777" w:rsidR="00262B14" w:rsidRDefault="00262B14" w:rsidP="00262B14">
      <w:pPr>
        <w:pStyle w:val="a7"/>
        <w:rPr>
          <w:rStyle w:val="afc"/>
        </w:rPr>
      </w:pPr>
      <w:r>
        <w:rPr>
          <w:rStyle w:val="afc"/>
        </w:rPr>
        <w:t xml:space="preserve">Укажите </w:t>
      </w:r>
      <w:r w:rsidRPr="003F3221">
        <w:rPr>
          <w:rStyle w:val="afc"/>
        </w:rPr>
        <w:t>место и продолжительность проведения испытаний</w:t>
      </w:r>
      <w:r>
        <w:rPr>
          <w:rStyle w:val="afc"/>
        </w:rPr>
        <w:t>.</w:t>
      </w:r>
    </w:p>
    <w:p w14:paraId="43DDF9BF" w14:textId="77777777" w:rsidR="00262B14" w:rsidRDefault="00262B14" w:rsidP="00262B14">
      <w:pPr>
        <w:pStyle w:val="9"/>
      </w:pPr>
    </w:p>
    <w:p w14:paraId="35C2F75E" w14:textId="77777777" w:rsidR="00262B14" w:rsidRDefault="00262B14" w:rsidP="00262B14">
      <w:pPr>
        <w:pStyle w:val="9"/>
      </w:pPr>
    </w:p>
    <w:p w14:paraId="1398A8F8" w14:textId="77777777" w:rsidR="00262B14" w:rsidRDefault="00262B14" w:rsidP="00262B14">
      <w:pPr>
        <w:pStyle w:val="8"/>
      </w:pPr>
      <w:r>
        <w:t>Организации, участвующие в проведении испытаний, и порядок их взаимодействия</w:t>
      </w:r>
    </w:p>
    <w:p w14:paraId="6296E112" w14:textId="77777777" w:rsidR="00262B14" w:rsidRDefault="00262B14" w:rsidP="00262B14">
      <w:pPr>
        <w:pStyle w:val="a7"/>
        <w:rPr>
          <w:rStyle w:val="afc"/>
        </w:rPr>
      </w:pPr>
      <w:r w:rsidRPr="003F3221">
        <w:rPr>
          <w:rStyle w:val="afc"/>
        </w:rPr>
        <w:t>В разделе приводят</w:t>
      </w:r>
      <w:r>
        <w:rPr>
          <w:rStyle w:val="afc"/>
        </w:rPr>
        <w:t xml:space="preserve"> </w:t>
      </w:r>
      <w:r w:rsidRPr="003F3221">
        <w:rPr>
          <w:rStyle w:val="afc"/>
        </w:rPr>
        <w:t>перечень организаций, участвующих в проведении испытаний</w:t>
      </w:r>
      <w:r>
        <w:rPr>
          <w:rStyle w:val="afc"/>
        </w:rPr>
        <w:t>, и описание порядка их (организаций) взаимодействия в ходе проведения испытаний.</w:t>
      </w:r>
    </w:p>
    <w:p w14:paraId="51456B78" w14:textId="77777777" w:rsidR="00262B14" w:rsidRDefault="00262B14" w:rsidP="00262B14">
      <w:pPr>
        <w:pStyle w:val="9"/>
      </w:pPr>
    </w:p>
    <w:p w14:paraId="6F38C510" w14:textId="77777777" w:rsidR="00262B14" w:rsidRDefault="00262B14" w:rsidP="00262B14">
      <w:pPr>
        <w:pStyle w:val="9"/>
      </w:pPr>
    </w:p>
    <w:p w14:paraId="6FECFB48" w14:textId="77777777" w:rsidR="00262B14" w:rsidRDefault="00262B14" w:rsidP="00262B14">
      <w:pPr>
        <w:pStyle w:val="8"/>
      </w:pPr>
      <w:r>
        <w:lastRenderedPageBreak/>
        <w:t>Перечень ранее проведенных испытаний</w:t>
      </w:r>
    </w:p>
    <w:p w14:paraId="7170FEC0" w14:textId="77777777" w:rsidR="00262B14" w:rsidRPr="003F3221" w:rsidRDefault="00262B14" w:rsidP="00642996">
      <w:pPr>
        <w:pStyle w:val="a7"/>
        <w:rPr>
          <w:rStyle w:val="afc"/>
        </w:rPr>
      </w:pPr>
      <w:r w:rsidRPr="003F3221">
        <w:rPr>
          <w:rStyle w:val="afc"/>
        </w:rPr>
        <w:t>В разделе приводят</w:t>
      </w:r>
      <w:r w:rsidR="00642996">
        <w:rPr>
          <w:rStyle w:val="afc"/>
        </w:rPr>
        <w:t xml:space="preserve"> </w:t>
      </w:r>
      <w:r w:rsidRPr="003F3221">
        <w:rPr>
          <w:rStyle w:val="afc"/>
        </w:rPr>
        <w:t>перечень ранее проведенных испытаний</w:t>
      </w:r>
      <w:r w:rsidR="00642996">
        <w:rPr>
          <w:rStyle w:val="afc"/>
        </w:rPr>
        <w:t>. Если ранее никаких испытаний не проводилось – раздел исключается.</w:t>
      </w:r>
    </w:p>
    <w:p w14:paraId="16EA06DC" w14:textId="77777777" w:rsidR="00262B14" w:rsidRDefault="00262B14" w:rsidP="00642996">
      <w:pPr>
        <w:pStyle w:val="9"/>
      </w:pPr>
    </w:p>
    <w:p w14:paraId="2B15EA2F" w14:textId="77777777" w:rsidR="00642996" w:rsidRDefault="00642996" w:rsidP="00642996">
      <w:pPr>
        <w:pStyle w:val="9"/>
      </w:pPr>
    </w:p>
    <w:p w14:paraId="02C5D2C3" w14:textId="77777777" w:rsidR="00975416" w:rsidRDefault="00975416" w:rsidP="00975416">
      <w:pPr>
        <w:pStyle w:val="8"/>
      </w:pPr>
      <w:r>
        <w:t>Условия начала и завершения испытаний</w:t>
      </w:r>
    </w:p>
    <w:p w14:paraId="7A333377" w14:textId="77777777" w:rsidR="00975416" w:rsidRDefault="00975416" w:rsidP="00975416">
      <w:pPr>
        <w:pStyle w:val="a7"/>
        <w:rPr>
          <w:rStyle w:val="afc"/>
        </w:rPr>
      </w:pPr>
      <w:r>
        <w:rPr>
          <w:rStyle w:val="afc"/>
        </w:rPr>
        <w:t xml:space="preserve">Приведите </w:t>
      </w:r>
      <w:r w:rsidRPr="003F3221">
        <w:rPr>
          <w:rStyle w:val="afc"/>
        </w:rPr>
        <w:t>условия начала и завершения испытаний (</w:t>
      </w:r>
      <w:r>
        <w:rPr>
          <w:rStyle w:val="afc"/>
        </w:rPr>
        <w:t>отдельных этапов испытаний</w:t>
      </w:r>
      <w:r w:rsidRPr="003F3221">
        <w:rPr>
          <w:rStyle w:val="afc"/>
        </w:rPr>
        <w:t>)</w:t>
      </w:r>
      <w:r>
        <w:rPr>
          <w:rStyle w:val="afc"/>
        </w:rPr>
        <w:t>.</w:t>
      </w:r>
    </w:p>
    <w:p w14:paraId="194A5804" w14:textId="77777777" w:rsidR="00975416" w:rsidRPr="00975416" w:rsidRDefault="00975416" w:rsidP="00975416">
      <w:pPr>
        <w:pStyle w:val="9"/>
      </w:pPr>
    </w:p>
    <w:p w14:paraId="541F5EB4" w14:textId="77777777" w:rsidR="00975416" w:rsidRPr="00975416" w:rsidRDefault="00975416" w:rsidP="00975416">
      <w:pPr>
        <w:pStyle w:val="9"/>
      </w:pPr>
    </w:p>
    <w:p w14:paraId="528103A5" w14:textId="77777777" w:rsidR="00262B14" w:rsidRDefault="00262B14" w:rsidP="00262B14">
      <w:pPr>
        <w:pStyle w:val="8"/>
      </w:pPr>
      <w:r>
        <w:t>Ограничения в условиях проведения испытаний</w:t>
      </w:r>
    </w:p>
    <w:p w14:paraId="3A75AC21" w14:textId="77777777" w:rsidR="00262B14" w:rsidRPr="00975416" w:rsidRDefault="00975416" w:rsidP="00E82D0F">
      <w:pPr>
        <w:pStyle w:val="a7"/>
        <w:rPr>
          <w:rStyle w:val="afc"/>
          <w:lang w:eastAsia="ru-RU"/>
        </w:rPr>
      </w:pPr>
      <w:r w:rsidRPr="003F3221">
        <w:rPr>
          <w:rStyle w:val="afc"/>
        </w:rPr>
        <w:t>В разделе приводят</w:t>
      </w:r>
      <w:r>
        <w:rPr>
          <w:rStyle w:val="afc"/>
        </w:rPr>
        <w:t xml:space="preserve"> </w:t>
      </w:r>
      <w:r w:rsidRPr="003F3221">
        <w:rPr>
          <w:rStyle w:val="afc"/>
        </w:rPr>
        <w:t>перечень имеющихся ограничений в условиях проведения испытаний</w:t>
      </w:r>
      <w:r>
        <w:rPr>
          <w:rStyle w:val="afc"/>
        </w:rPr>
        <w:t xml:space="preserve">. </w:t>
      </w:r>
      <w:r w:rsidRPr="00975416">
        <w:rPr>
          <w:rStyle w:val="afc"/>
          <w:lang w:eastAsia="ru-RU"/>
        </w:rPr>
        <w:t>В случае отсутствия ограничений в разделе указыва</w:t>
      </w:r>
      <w:r>
        <w:rPr>
          <w:rStyle w:val="afc"/>
          <w:lang w:eastAsia="ru-RU"/>
        </w:rPr>
        <w:t xml:space="preserve">ют </w:t>
      </w:r>
      <w:r w:rsidRPr="00975416">
        <w:rPr>
          <w:rStyle w:val="afc"/>
          <w:lang w:eastAsia="ru-RU"/>
        </w:rPr>
        <w:t>«Отсутствуют»</w:t>
      </w:r>
      <w:r>
        <w:rPr>
          <w:rStyle w:val="afc"/>
          <w:lang w:eastAsia="ru-RU"/>
        </w:rPr>
        <w:t>.</w:t>
      </w:r>
    </w:p>
    <w:p w14:paraId="4F594A00" w14:textId="77777777" w:rsidR="00975416" w:rsidRDefault="00975416" w:rsidP="00975416">
      <w:pPr>
        <w:pStyle w:val="9"/>
      </w:pPr>
    </w:p>
    <w:p w14:paraId="2F78BDF0" w14:textId="77777777" w:rsidR="00975416" w:rsidRDefault="00975416" w:rsidP="00975416">
      <w:pPr>
        <w:pStyle w:val="9"/>
      </w:pPr>
    </w:p>
    <w:p w14:paraId="461B7528" w14:textId="77777777" w:rsidR="00262B14" w:rsidRDefault="00262B14" w:rsidP="00262B14">
      <w:pPr>
        <w:pStyle w:val="8"/>
      </w:pPr>
      <w:r>
        <w:t>Требования к техническому обслуживанию системы</w:t>
      </w:r>
    </w:p>
    <w:p w14:paraId="266A589F" w14:textId="77777777" w:rsidR="002B5D48" w:rsidRDefault="00975416" w:rsidP="00975416">
      <w:pPr>
        <w:pStyle w:val="a7"/>
        <w:rPr>
          <w:rStyle w:val="afc"/>
        </w:rPr>
      </w:pPr>
      <w:r w:rsidRPr="003F3221">
        <w:rPr>
          <w:rStyle w:val="afc"/>
        </w:rPr>
        <w:t>В разделе приводят</w:t>
      </w:r>
      <w:r>
        <w:rPr>
          <w:rStyle w:val="afc"/>
        </w:rPr>
        <w:t xml:space="preserve"> </w:t>
      </w:r>
      <w:r w:rsidRPr="003F3221">
        <w:rPr>
          <w:rStyle w:val="afc"/>
        </w:rPr>
        <w:t>требования к техническому обслуживанию системы в период проведения испытаний</w:t>
      </w:r>
      <w:r>
        <w:rPr>
          <w:rStyle w:val="afc"/>
        </w:rPr>
        <w:t xml:space="preserve">. </w:t>
      </w:r>
    </w:p>
    <w:p w14:paraId="58D6A47A" w14:textId="77777777" w:rsidR="00262B14" w:rsidRDefault="00262B14" w:rsidP="00975416">
      <w:pPr>
        <w:pStyle w:val="9"/>
      </w:pPr>
    </w:p>
    <w:p w14:paraId="3D70B88F" w14:textId="77777777" w:rsidR="00975416" w:rsidRDefault="00975416" w:rsidP="00975416">
      <w:pPr>
        <w:pStyle w:val="9"/>
      </w:pPr>
    </w:p>
    <w:p w14:paraId="2865106E" w14:textId="77777777" w:rsidR="00262B14" w:rsidRDefault="00262B14" w:rsidP="00262B14">
      <w:pPr>
        <w:pStyle w:val="8"/>
      </w:pPr>
      <w:r>
        <w:t>Требования к безопасности и безаварийности испытаний</w:t>
      </w:r>
    </w:p>
    <w:p w14:paraId="48341491" w14:textId="77777777" w:rsidR="00975416" w:rsidRDefault="00975416" w:rsidP="00975416">
      <w:pPr>
        <w:pStyle w:val="a7"/>
        <w:rPr>
          <w:rStyle w:val="afc"/>
        </w:rPr>
      </w:pPr>
      <w:r w:rsidRPr="003F3221">
        <w:rPr>
          <w:rStyle w:val="afc"/>
        </w:rPr>
        <w:t>В разделе приводят</w:t>
      </w:r>
      <w:r>
        <w:rPr>
          <w:rStyle w:val="afc"/>
        </w:rPr>
        <w:t xml:space="preserve"> перечень </w:t>
      </w:r>
      <w:r w:rsidRPr="003F3221">
        <w:rPr>
          <w:rStyle w:val="afc"/>
        </w:rPr>
        <w:t>мер, обеспечивающи</w:t>
      </w:r>
      <w:r>
        <w:rPr>
          <w:rStyle w:val="afc"/>
        </w:rPr>
        <w:t>х</w:t>
      </w:r>
      <w:r w:rsidRPr="003F3221">
        <w:rPr>
          <w:rStyle w:val="afc"/>
        </w:rPr>
        <w:t xml:space="preserve"> безопасность и безаварийность проведения испытаний</w:t>
      </w:r>
      <w:r>
        <w:rPr>
          <w:rStyle w:val="afc"/>
        </w:rPr>
        <w:t>.</w:t>
      </w:r>
    </w:p>
    <w:p w14:paraId="1105D8E5" w14:textId="77777777" w:rsidR="00262B14" w:rsidRDefault="00262B14" w:rsidP="002B5D48">
      <w:pPr>
        <w:pStyle w:val="9"/>
      </w:pPr>
    </w:p>
    <w:p w14:paraId="285E70FB" w14:textId="77777777" w:rsidR="00975416" w:rsidRDefault="00975416" w:rsidP="002B5D48">
      <w:pPr>
        <w:pStyle w:val="9"/>
      </w:pPr>
    </w:p>
    <w:p w14:paraId="4A2111F8" w14:textId="77777777" w:rsidR="00262B14" w:rsidRDefault="00262B14" w:rsidP="00262B14">
      <w:pPr>
        <w:pStyle w:val="8"/>
      </w:pPr>
      <w:r>
        <w:lastRenderedPageBreak/>
        <w:t>Требования к персоналу, проводящему испытания</w:t>
      </w:r>
    </w:p>
    <w:p w14:paraId="71BB2730" w14:textId="77777777" w:rsidR="002B5D48" w:rsidRDefault="00ED2FF6" w:rsidP="002B5D48">
      <w:pPr>
        <w:pStyle w:val="a7"/>
        <w:rPr>
          <w:rStyle w:val="afc"/>
        </w:rPr>
      </w:pPr>
      <w:r w:rsidRPr="003F3221">
        <w:rPr>
          <w:rStyle w:val="afc"/>
        </w:rPr>
        <w:t>В разделе приводят</w:t>
      </w:r>
      <w:r w:rsidR="002B5D48">
        <w:rPr>
          <w:rStyle w:val="afc"/>
        </w:rPr>
        <w:t xml:space="preserve"> </w:t>
      </w:r>
      <w:r w:rsidR="003F3221" w:rsidRPr="003F3221">
        <w:rPr>
          <w:rStyle w:val="afc"/>
        </w:rPr>
        <w:t>требования к персоналу, проводящему испытания, и порядок его допуска к испытаниям</w:t>
      </w:r>
      <w:r w:rsidR="002B5D48">
        <w:rPr>
          <w:rStyle w:val="afc"/>
        </w:rPr>
        <w:t>.</w:t>
      </w:r>
    </w:p>
    <w:p w14:paraId="33DB634F" w14:textId="77777777" w:rsidR="002B5D48" w:rsidRPr="002B5D48" w:rsidRDefault="002B5D48" w:rsidP="002B5D48">
      <w:pPr>
        <w:pStyle w:val="9"/>
      </w:pPr>
    </w:p>
    <w:p w14:paraId="027DA5BE" w14:textId="77777777" w:rsidR="002B5D48" w:rsidRPr="002B5D48" w:rsidRDefault="002B5D48" w:rsidP="002B5D48">
      <w:pPr>
        <w:pStyle w:val="9"/>
      </w:pPr>
    </w:p>
    <w:p w14:paraId="294C2DE9" w14:textId="77777777" w:rsidR="002B5D48" w:rsidRDefault="0041146C" w:rsidP="0041146C">
      <w:pPr>
        <w:pStyle w:val="5"/>
      </w:pPr>
      <w:bookmarkStart w:id="20" w:name="_Toc481676350"/>
      <w:r>
        <w:t>Работы, проводимые по завершении испытаний</w:t>
      </w:r>
      <w:bookmarkEnd w:id="20"/>
    </w:p>
    <w:p w14:paraId="6A8A0CD9" w14:textId="77777777" w:rsidR="0041146C" w:rsidRPr="003F3221" w:rsidRDefault="0041146C" w:rsidP="0041146C">
      <w:pPr>
        <w:pStyle w:val="a7"/>
        <w:rPr>
          <w:rStyle w:val="afc"/>
        </w:rPr>
      </w:pPr>
      <w:r w:rsidRPr="003F3221">
        <w:rPr>
          <w:rStyle w:val="afc"/>
        </w:rPr>
        <w:t>В разделе приводят</w:t>
      </w:r>
      <w:r>
        <w:rPr>
          <w:rStyle w:val="afc"/>
        </w:rPr>
        <w:t xml:space="preserve"> </w:t>
      </w:r>
      <w:r w:rsidRPr="003F3221">
        <w:rPr>
          <w:rStyle w:val="afc"/>
        </w:rPr>
        <w:t xml:space="preserve">перечень работ, проводимых после завершения испытаний, требования к ним, объем и порядок </w:t>
      </w:r>
      <w:r>
        <w:rPr>
          <w:rStyle w:val="afc"/>
        </w:rPr>
        <w:t>их проведения.</w:t>
      </w:r>
    </w:p>
    <w:p w14:paraId="4D1BE36E" w14:textId="77777777" w:rsidR="0041146C" w:rsidRDefault="0041146C" w:rsidP="0041146C">
      <w:pPr>
        <w:pStyle w:val="6"/>
      </w:pPr>
    </w:p>
    <w:p w14:paraId="41F0E3CE" w14:textId="77777777" w:rsidR="0041146C" w:rsidRDefault="0041146C" w:rsidP="0041146C">
      <w:pPr>
        <w:pStyle w:val="6"/>
      </w:pPr>
    </w:p>
    <w:p w14:paraId="51601E71" w14:textId="77777777" w:rsidR="0041146C" w:rsidRPr="002B5D48" w:rsidRDefault="0041146C" w:rsidP="0041146C">
      <w:pPr>
        <w:pStyle w:val="5"/>
      </w:pPr>
      <w:bookmarkStart w:id="21" w:name="_Toc481676351"/>
      <w:r>
        <w:t>Отчетность</w:t>
      </w:r>
      <w:bookmarkEnd w:id="21"/>
    </w:p>
    <w:p w14:paraId="6F7CAF43" w14:textId="77777777" w:rsidR="004D35B6" w:rsidRPr="003F3221" w:rsidRDefault="002B5D48" w:rsidP="0041146C">
      <w:pPr>
        <w:pStyle w:val="a7"/>
        <w:rPr>
          <w:rStyle w:val="afc"/>
        </w:rPr>
      </w:pPr>
      <w:r w:rsidRPr="003F3221">
        <w:rPr>
          <w:rStyle w:val="afc"/>
        </w:rPr>
        <w:t>В разделе приводят</w:t>
      </w:r>
      <w:r w:rsidR="0041146C">
        <w:rPr>
          <w:rStyle w:val="afc"/>
        </w:rPr>
        <w:t xml:space="preserve"> </w:t>
      </w:r>
      <w:r w:rsidR="004D35B6" w:rsidRPr="003F3221">
        <w:rPr>
          <w:rStyle w:val="afc"/>
        </w:rPr>
        <w:t>перечень отчетных документов, которые должны оформляться в процессе испытаний и по их завершени</w:t>
      </w:r>
      <w:r w:rsidR="0041146C">
        <w:rPr>
          <w:rStyle w:val="afc"/>
        </w:rPr>
        <w:t>и</w:t>
      </w:r>
      <w:r w:rsidR="004D35B6" w:rsidRPr="003F3221">
        <w:rPr>
          <w:rStyle w:val="afc"/>
        </w:rPr>
        <w:t>, с указанием организаций и предприятий, разрабатывающих, согласующих и утверждающих их, и сроки оформления этих документов.</w:t>
      </w:r>
    </w:p>
    <w:p w14:paraId="1D5C91DB" w14:textId="77777777" w:rsidR="003F3221" w:rsidRDefault="003F3221" w:rsidP="0041146C">
      <w:pPr>
        <w:pStyle w:val="6"/>
      </w:pPr>
    </w:p>
    <w:p w14:paraId="0354436C" w14:textId="77777777" w:rsidR="003F3221" w:rsidRDefault="003F3221" w:rsidP="0041146C">
      <w:pPr>
        <w:pStyle w:val="6"/>
      </w:pPr>
    </w:p>
    <w:p w14:paraId="52AB36F0" w14:textId="77777777" w:rsidR="006B10D2" w:rsidRDefault="006B10D2" w:rsidP="006B10D2">
      <w:pPr>
        <w:pStyle w:val="1"/>
      </w:pPr>
      <w:bookmarkStart w:id="22" w:name="_Toc481676352"/>
      <w:r>
        <w:t>Методы испытаний</w:t>
      </w:r>
      <w:bookmarkEnd w:id="22"/>
    </w:p>
    <w:p w14:paraId="0D677194" w14:textId="77777777" w:rsidR="00FA5818" w:rsidRPr="009E495C" w:rsidRDefault="00FA5818" w:rsidP="004C0A8C">
      <w:pPr>
        <w:pStyle w:val="a7"/>
        <w:rPr>
          <w:rStyle w:val="afc"/>
        </w:rPr>
      </w:pPr>
      <w:r w:rsidRPr="009E495C">
        <w:rPr>
          <w:rStyle w:val="afc"/>
        </w:rPr>
        <w:t xml:space="preserve">В разделе </w:t>
      </w:r>
      <w:r w:rsidR="004C0A8C" w:rsidRPr="009E495C">
        <w:rPr>
          <w:rStyle w:val="afc"/>
          <w:lang w:eastAsia="ru-RU"/>
        </w:rPr>
        <w:t>приводят описани</w:t>
      </w:r>
      <w:r w:rsidRPr="009E495C">
        <w:rPr>
          <w:rStyle w:val="afc"/>
        </w:rPr>
        <w:t>е</w:t>
      </w:r>
      <w:r w:rsidR="004C0A8C" w:rsidRPr="009E495C">
        <w:rPr>
          <w:rStyle w:val="afc"/>
          <w:lang w:eastAsia="ru-RU"/>
        </w:rPr>
        <w:t xml:space="preserve"> используемых методов испытаний, в</w:t>
      </w:r>
      <w:r w:rsidR="002E3461" w:rsidRPr="009E495C">
        <w:rPr>
          <w:rStyle w:val="afc"/>
        </w:rPr>
        <w:t>ключая</w:t>
      </w:r>
      <w:r w:rsidRPr="009E495C">
        <w:rPr>
          <w:rStyle w:val="afc"/>
        </w:rPr>
        <w:t xml:space="preserve"> описание сценариев тестирования</w:t>
      </w:r>
      <w:r w:rsidR="009E495C" w:rsidRPr="009E495C">
        <w:rPr>
          <w:rStyle w:val="afc"/>
        </w:rPr>
        <w:t xml:space="preserve">, </w:t>
      </w:r>
      <w:r w:rsidR="009E495C" w:rsidRPr="009E495C">
        <w:rPr>
          <w:rStyle w:val="afc"/>
          <w:lang w:eastAsia="ru-RU"/>
        </w:rPr>
        <w:t>которые будут использоваться в ходе проведения испытаний</w:t>
      </w:r>
      <w:r w:rsidRPr="009E495C">
        <w:rPr>
          <w:rStyle w:val="afc"/>
        </w:rPr>
        <w:t>. Для каждого сценария тестирования как минимум должны быть указаны:</w:t>
      </w:r>
    </w:p>
    <w:p w14:paraId="547D03D2" w14:textId="77777777" w:rsidR="00FA5818" w:rsidRPr="009E495C" w:rsidRDefault="00FA5818" w:rsidP="009E495C">
      <w:pPr>
        <w:pStyle w:val="a0"/>
        <w:rPr>
          <w:rStyle w:val="afc"/>
        </w:rPr>
      </w:pPr>
      <w:r w:rsidRPr="009E495C">
        <w:rPr>
          <w:rStyle w:val="afc"/>
        </w:rPr>
        <w:t xml:space="preserve">наименование </w:t>
      </w:r>
      <w:r w:rsidR="00F04565">
        <w:rPr>
          <w:rStyle w:val="afc"/>
        </w:rPr>
        <w:t xml:space="preserve">и идентификатор </w:t>
      </w:r>
      <w:r w:rsidRPr="009E495C">
        <w:rPr>
          <w:rStyle w:val="afc"/>
        </w:rPr>
        <w:t>сценария тестирования;</w:t>
      </w:r>
    </w:p>
    <w:p w14:paraId="5B086CF3" w14:textId="77777777" w:rsidR="00FA5818" w:rsidRPr="00BE3278" w:rsidRDefault="00FA5818" w:rsidP="009E495C">
      <w:pPr>
        <w:pStyle w:val="a0"/>
        <w:rPr>
          <w:rStyle w:val="afc"/>
        </w:rPr>
      </w:pPr>
      <w:r w:rsidRPr="00BE3278">
        <w:rPr>
          <w:rStyle w:val="afc"/>
        </w:rPr>
        <w:t>идентификаторы</w:t>
      </w:r>
      <w:r w:rsidR="00B54814" w:rsidRPr="00BE3278">
        <w:rPr>
          <w:rStyle w:val="afc"/>
        </w:rPr>
        <w:t xml:space="preserve"> </w:t>
      </w:r>
      <w:r w:rsidRPr="00BE3278">
        <w:rPr>
          <w:rStyle w:val="afc"/>
        </w:rPr>
        <w:t xml:space="preserve">требований, </w:t>
      </w:r>
      <w:r w:rsidR="00967987" w:rsidRPr="00BE3278">
        <w:rPr>
          <w:rStyle w:val="afc"/>
        </w:rPr>
        <w:t>с целью проверки выполнения которых</w:t>
      </w:r>
      <w:r w:rsidRPr="00BE3278">
        <w:rPr>
          <w:rStyle w:val="afc"/>
        </w:rPr>
        <w:t xml:space="preserve"> разработан данный сценарий;</w:t>
      </w:r>
    </w:p>
    <w:p w14:paraId="6D488210" w14:textId="77777777" w:rsidR="00FA5818" w:rsidRPr="009E495C" w:rsidRDefault="00FA5818" w:rsidP="009E495C">
      <w:pPr>
        <w:pStyle w:val="a0"/>
        <w:rPr>
          <w:rStyle w:val="afc"/>
        </w:rPr>
      </w:pPr>
      <w:r w:rsidRPr="009E495C">
        <w:rPr>
          <w:rStyle w:val="afc"/>
        </w:rPr>
        <w:t>назначение сценария тестирования;</w:t>
      </w:r>
    </w:p>
    <w:p w14:paraId="11B28D36" w14:textId="77777777" w:rsidR="00FA5818" w:rsidRPr="009E495C" w:rsidRDefault="00FA5818" w:rsidP="009E495C">
      <w:pPr>
        <w:pStyle w:val="a0"/>
        <w:rPr>
          <w:rStyle w:val="afc"/>
        </w:rPr>
      </w:pPr>
      <w:r w:rsidRPr="009E495C">
        <w:rPr>
          <w:rStyle w:val="afc"/>
        </w:rPr>
        <w:t>описание используемых исходных данных;</w:t>
      </w:r>
    </w:p>
    <w:p w14:paraId="09E00B97" w14:textId="77777777" w:rsidR="00FA5818" w:rsidRPr="009E495C" w:rsidRDefault="00FA5818" w:rsidP="009E495C">
      <w:pPr>
        <w:pStyle w:val="a0"/>
        <w:rPr>
          <w:rStyle w:val="afc"/>
        </w:rPr>
      </w:pPr>
      <w:r w:rsidRPr="009E495C">
        <w:rPr>
          <w:rStyle w:val="afc"/>
        </w:rPr>
        <w:t xml:space="preserve">выполняемые действия (инструкция по предварительной настройке рабочего окружения, пошаговое описание необходимых действий при проведении теста); </w:t>
      </w:r>
    </w:p>
    <w:p w14:paraId="73295175" w14:textId="77777777" w:rsidR="00FA5818" w:rsidRPr="009E495C" w:rsidRDefault="00FA5818" w:rsidP="009E495C">
      <w:pPr>
        <w:pStyle w:val="a0"/>
        <w:rPr>
          <w:rStyle w:val="afc"/>
        </w:rPr>
      </w:pPr>
      <w:r w:rsidRPr="009E495C">
        <w:rPr>
          <w:rStyle w:val="afc"/>
        </w:rPr>
        <w:lastRenderedPageBreak/>
        <w:t xml:space="preserve">ожидаемый (эталонный) результат </w:t>
      </w:r>
      <w:r w:rsidR="00C36E85">
        <w:rPr>
          <w:rStyle w:val="afc"/>
        </w:rPr>
        <w:t>(</w:t>
      </w:r>
      <w:r w:rsidRPr="009E495C">
        <w:rPr>
          <w:rStyle w:val="afc"/>
        </w:rPr>
        <w:t>ожидаемое поведение объекта испытаний</w:t>
      </w:r>
      <w:r w:rsidR="00C36E85">
        <w:rPr>
          <w:rStyle w:val="afc"/>
        </w:rPr>
        <w:t>)</w:t>
      </w:r>
      <w:r w:rsidRPr="009E495C">
        <w:rPr>
          <w:rStyle w:val="afc"/>
        </w:rPr>
        <w:t>.</w:t>
      </w:r>
    </w:p>
    <w:p w14:paraId="1326D8C9" w14:textId="77777777" w:rsidR="009E495C" w:rsidRDefault="009E495C" w:rsidP="009E495C">
      <w:pPr>
        <w:pStyle w:val="21"/>
      </w:pPr>
    </w:p>
    <w:bookmarkEnd w:id="4"/>
    <w:bookmarkEnd w:id="5"/>
    <w:p w14:paraId="5457646B" w14:textId="77777777" w:rsidR="00A161C3" w:rsidRPr="004A6A29" w:rsidRDefault="00A161C3" w:rsidP="004A6A29">
      <w:pPr>
        <w:pStyle w:val="a2"/>
      </w:pPr>
      <w:r w:rsidRPr="004A6A29">
        <w:lastRenderedPageBreak/>
        <w:br/>
      </w:r>
      <w:bookmarkStart w:id="23" w:name="_Ref324769987"/>
      <w:bookmarkStart w:id="24" w:name="_Toc481676353"/>
      <w:r w:rsidRPr="004A6A29">
        <w:rPr>
          <w:b w:val="0"/>
        </w:rPr>
        <w:t>(</w:t>
      </w:r>
      <w:r w:rsidR="00B478AD">
        <w:rPr>
          <w:b w:val="0"/>
        </w:rPr>
        <w:t>обязательное/</w:t>
      </w:r>
      <w:r w:rsidR="00617844" w:rsidRPr="004A6A29">
        <w:rPr>
          <w:b w:val="0"/>
        </w:rPr>
        <w:t>справочное/</w:t>
      </w:r>
      <w:r w:rsidR="00AE2C54" w:rsidRPr="004A6A29">
        <w:rPr>
          <w:b w:val="0"/>
        </w:rPr>
        <w:t>рекомендуемое</w:t>
      </w:r>
      <w:r w:rsidRPr="004A6A29">
        <w:rPr>
          <w:b w:val="0"/>
        </w:rPr>
        <w:t>)</w:t>
      </w:r>
      <w:r w:rsidRPr="004A6A29">
        <w:br/>
      </w:r>
      <w:r w:rsidR="00220ADD" w:rsidRPr="004A6A29">
        <w:t>&lt;Название приложения&gt;</w:t>
      </w:r>
      <w:bookmarkEnd w:id="23"/>
      <w:bookmarkEnd w:id="24"/>
    </w:p>
    <w:p w14:paraId="37B44F10" w14:textId="77777777" w:rsidR="00187D5D" w:rsidRDefault="00187D5D" w:rsidP="00187D5D">
      <w:pPr>
        <w:pStyle w:val="a7"/>
      </w:pPr>
    </w:p>
    <w:p w14:paraId="1B49EBC3" w14:textId="77777777" w:rsidR="00187D5D" w:rsidRDefault="00187D5D" w:rsidP="00187D5D">
      <w:pPr>
        <w:pStyle w:val="a7"/>
      </w:pPr>
    </w:p>
    <w:p w14:paraId="7DE64E3C" w14:textId="77777777" w:rsidR="00AC4A72" w:rsidRPr="00AC4A72" w:rsidRDefault="00220ADD" w:rsidP="00AC4A72">
      <w:pPr>
        <w:pStyle w:val="20"/>
      </w:pPr>
      <w:r w:rsidRPr="00AC4A72">
        <w:lastRenderedPageBreak/>
        <w:t xml:space="preserve"> </w:t>
      </w:r>
      <w:r w:rsidR="00AC4A72" w:rsidRPr="00AC4A72">
        <w:t>(продолжение)</w:t>
      </w:r>
    </w:p>
    <w:p w14:paraId="07544F0F" w14:textId="77777777" w:rsidR="00187D5D" w:rsidRDefault="00187D5D" w:rsidP="00187D5D">
      <w:pPr>
        <w:pStyle w:val="a7"/>
      </w:pPr>
    </w:p>
    <w:p w14:paraId="48699E48" w14:textId="77777777" w:rsidR="00187D5D" w:rsidRDefault="00187D5D" w:rsidP="00187D5D">
      <w:pPr>
        <w:pStyle w:val="a7"/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7"/>
        <w:gridCol w:w="1021"/>
        <w:gridCol w:w="1021"/>
        <w:gridCol w:w="1077"/>
        <w:gridCol w:w="1021"/>
        <w:gridCol w:w="907"/>
        <w:gridCol w:w="907"/>
        <w:gridCol w:w="1701"/>
        <w:gridCol w:w="1701"/>
      </w:tblGrid>
      <w:tr w:rsidR="002565F2" w:rsidRPr="002565F2" w14:paraId="2D0C9C1C" w14:textId="77777777" w:rsidTr="004A3771">
        <w:trPr>
          <w:cantSplit/>
          <w:trHeight w:val="380"/>
          <w:tblHeader/>
        </w:trPr>
        <w:tc>
          <w:tcPr>
            <w:tcW w:w="10263" w:type="dxa"/>
            <w:gridSpan w:val="9"/>
          </w:tcPr>
          <w:p w14:paraId="16EA13F7" w14:textId="77777777" w:rsidR="002565F2" w:rsidRPr="002565F2" w:rsidRDefault="002565F2" w:rsidP="002565F2">
            <w:pPr>
              <w:pStyle w:val="af8"/>
            </w:pPr>
            <w:bookmarkStart w:id="25" w:name="_Toc481676354"/>
            <w:r>
              <w:lastRenderedPageBreak/>
              <w:t>Лист регистрации изменений</w:t>
            </w:r>
            <w:bookmarkEnd w:id="25"/>
          </w:p>
        </w:tc>
      </w:tr>
      <w:tr w:rsidR="002565F2" w:rsidRPr="002565F2" w14:paraId="529498E8" w14:textId="77777777" w:rsidTr="004A3771">
        <w:trPr>
          <w:cantSplit/>
          <w:tblHeader/>
        </w:trPr>
        <w:tc>
          <w:tcPr>
            <w:tcW w:w="907" w:type="dxa"/>
            <w:vMerge w:val="restart"/>
            <w:textDirection w:val="btLr"/>
          </w:tcPr>
          <w:p w14:paraId="57CDAC8C" w14:textId="77777777" w:rsidR="002565F2" w:rsidRPr="004A3771" w:rsidRDefault="002565F2" w:rsidP="004A3771">
            <w:pPr>
              <w:pStyle w:val="af3"/>
              <w:spacing w:before="60" w:after="60"/>
              <w:ind w:left="113" w:right="113"/>
              <w:rPr>
                <w:b w:val="0"/>
              </w:rPr>
            </w:pPr>
            <w:r w:rsidRPr="004A3771">
              <w:rPr>
                <w:b w:val="0"/>
              </w:rPr>
              <w:t>Номер</w:t>
            </w:r>
            <w:r w:rsidRPr="004A3771">
              <w:rPr>
                <w:b w:val="0"/>
              </w:rPr>
              <w:br/>
              <w:t>изменения</w:t>
            </w:r>
          </w:p>
        </w:tc>
        <w:tc>
          <w:tcPr>
            <w:tcW w:w="4140" w:type="dxa"/>
            <w:gridSpan w:val="4"/>
            <w:vAlign w:val="center"/>
          </w:tcPr>
          <w:p w14:paraId="0861508D" w14:textId="77777777" w:rsidR="002565F2" w:rsidRPr="004A3771" w:rsidRDefault="002565F2" w:rsidP="004A3771">
            <w:pPr>
              <w:pStyle w:val="af3"/>
              <w:spacing w:before="60" w:after="60"/>
              <w:rPr>
                <w:b w:val="0"/>
              </w:rPr>
            </w:pPr>
            <w:r w:rsidRPr="004A3771">
              <w:rPr>
                <w:b w:val="0"/>
              </w:rPr>
              <w:t>Номера листов (страниц)</w:t>
            </w:r>
          </w:p>
        </w:tc>
        <w:tc>
          <w:tcPr>
            <w:tcW w:w="907" w:type="dxa"/>
            <w:vMerge w:val="restart"/>
            <w:textDirection w:val="btLr"/>
            <w:vAlign w:val="center"/>
          </w:tcPr>
          <w:p w14:paraId="185BF4F6" w14:textId="77777777" w:rsidR="002565F2" w:rsidRPr="004A3771" w:rsidRDefault="002565F2" w:rsidP="004A3771">
            <w:pPr>
              <w:pStyle w:val="af3"/>
              <w:spacing w:before="60" w:after="60"/>
              <w:ind w:left="113" w:right="113"/>
              <w:rPr>
                <w:b w:val="0"/>
              </w:rPr>
            </w:pPr>
            <w:r w:rsidRPr="004A3771">
              <w:rPr>
                <w:b w:val="0"/>
              </w:rPr>
              <w:t>Номер</w:t>
            </w:r>
            <w:r w:rsidRPr="004A3771">
              <w:rPr>
                <w:b w:val="0"/>
              </w:rPr>
              <w:br/>
              <w:t>извещения об</w:t>
            </w:r>
            <w:r w:rsidRPr="004A3771">
              <w:rPr>
                <w:b w:val="0"/>
              </w:rPr>
              <w:br/>
              <w:t>изменении</w:t>
            </w:r>
          </w:p>
        </w:tc>
        <w:tc>
          <w:tcPr>
            <w:tcW w:w="907" w:type="dxa"/>
            <w:vMerge w:val="restart"/>
            <w:textDirection w:val="btLr"/>
            <w:vAlign w:val="center"/>
          </w:tcPr>
          <w:p w14:paraId="1AD13CA3" w14:textId="77777777" w:rsidR="002565F2" w:rsidRPr="004A3771" w:rsidRDefault="002565F2" w:rsidP="004A3771">
            <w:pPr>
              <w:pStyle w:val="af3"/>
              <w:spacing w:before="60" w:after="60"/>
              <w:ind w:left="113" w:right="113"/>
              <w:rPr>
                <w:b w:val="0"/>
              </w:rPr>
            </w:pPr>
            <w:r w:rsidRPr="004A3771">
              <w:rPr>
                <w:b w:val="0"/>
              </w:rPr>
              <w:t xml:space="preserve">Сроки введения </w:t>
            </w:r>
            <w:r w:rsidRPr="004A3771">
              <w:rPr>
                <w:b w:val="0"/>
              </w:rPr>
              <w:br/>
              <w:t>изменения по</w:t>
            </w:r>
            <w:r w:rsidRPr="004A3771">
              <w:rPr>
                <w:b w:val="0"/>
              </w:rPr>
              <w:br/>
              <w:t>извещению</w:t>
            </w:r>
          </w:p>
        </w:tc>
        <w:tc>
          <w:tcPr>
            <w:tcW w:w="1701" w:type="dxa"/>
            <w:vMerge w:val="restart"/>
            <w:vAlign w:val="center"/>
          </w:tcPr>
          <w:p w14:paraId="681006B0" w14:textId="77777777" w:rsidR="002565F2" w:rsidRPr="004A3771" w:rsidRDefault="002565F2" w:rsidP="004A3771">
            <w:pPr>
              <w:pStyle w:val="af3"/>
              <w:spacing w:before="60" w:after="60"/>
              <w:rPr>
                <w:b w:val="0"/>
              </w:rPr>
            </w:pPr>
            <w:r w:rsidRPr="004A3771">
              <w:rPr>
                <w:b w:val="0"/>
              </w:rPr>
              <w:t>Фамилия, подпись проводившего изменения. Дата.</w:t>
            </w:r>
          </w:p>
        </w:tc>
        <w:tc>
          <w:tcPr>
            <w:tcW w:w="1701" w:type="dxa"/>
            <w:vMerge w:val="restart"/>
            <w:vAlign w:val="center"/>
          </w:tcPr>
          <w:p w14:paraId="49DD8719" w14:textId="77777777" w:rsidR="002565F2" w:rsidRPr="004A3771" w:rsidRDefault="002565F2" w:rsidP="004A3771">
            <w:pPr>
              <w:pStyle w:val="af3"/>
              <w:spacing w:before="60" w:after="60"/>
              <w:rPr>
                <w:b w:val="0"/>
              </w:rPr>
            </w:pPr>
            <w:r w:rsidRPr="004A3771">
              <w:rPr>
                <w:b w:val="0"/>
              </w:rPr>
              <w:t>Фамилия, подпись проверившего внесение изменения. Дата</w:t>
            </w:r>
          </w:p>
        </w:tc>
      </w:tr>
      <w:tr w:rsidR="002565F2" w:rsidRPr="002565F2" w14:paraId="25899CC5" w14:textId="77777777" w:rsidTr="004A3771">
        <w:trPr>
          <w:cantSplit/>
          <w:trHeight w:val="1455"/>
          <w:tblHeader/>
        </w:trPr>
        <w:tc>
          <w:tcPr>
            <w:tcW w:w="907" w:type="dxa"/>
            <w:vMerge/>
            <w:textDirection w:val="btLr"/>
          </w:tcPr>
          <w:p w14:paraId="29BAD96B" w14:textId="77777777" w:rsidR="002565F2" w:rsidRPr="004A3771" w:rsidRDefault="002565F2" w:rsidP="004A3771">
            <w:pPr>
              <w:pStyle w:val="af3"/>
              <w:spacing w:before="60" w:after="60"/>
              <w:ind w:left="113" w:right="113"/>
              <w:rPr>
                <w:b w:val="0"/>
              </w:rPr>
            </w:pPr>
          </w:p>
        </w:tc>
        <w:tc>
          <w:tcPr>
            <w:tcW w:w="1021" w:type="dxa"/>
            <w:vAlign w:val="center"/>
          </w:tcPr>
          <w:p w14:paraId="0033AF3F" w14:textId="77777777" w:rsidR="002565F2" w:rsidRPr="004A3771" w:rsidRDefault="002565F2" w:rsidP="004A3771">
            <w:pPr>
              <w:pStyle w:val="af3"/>
              <w:spacing w:before="60" w:after="60"/>
              <w:rPr>
                <w:b w:val="0"/>
              </w:rPr>
            </w:pPr>
            <w:r w:rsidRPr="004A3771">
              <w:rPr>
                <w:b w:val="0"/>
              </w:rPr>
              <w:t>изме-ненных</w:t>
            </w:r>
          </w:p>
        </w:tc>
        <w:tc>
          <w:tcPr>
            <w:tcW w:w="1021" w:type="dxa"/>
            <w:vAlign w:val="center"/>
          </w:tcPr>
          <w:p w14:paraId="59D6C167" w14:textId="77777777" w:rsidR="002565F2" w:rsidRPr="004A3771" w:rsidRDefault="002565F2" w:rsidP="004A3771">
            <w:pPr>
              <w:pStyle w:val="af3"/>
              <w:spacing w:before="60" w:after="60"/>
              <w:rPr>
                <w:b w:val="0"/>
              </w:rPr>
            </w:pPr>
            <w:r w:rsidRPr="004A3771">
              <w:rPr>
                <w:b w:val="0"/>
              </w:rPr>
              <w:t>заме-ненных</w:t>
            </w:r>
          </w:p>
        </w:tc>
        <w:tc>
          <w:tcPr>
            <w:tcW w:w="1077" w:type="dxa"/>
            <w:vAlign w:val="center"/>
          </w:tcPr>
          <w:p w14:paraId="1EC66B22" w14:textId="77777777" w:rsidR="002565F2" w:rsidRPr="004A3771" w:rsidRDefault="002565F2" w:rsidP="004A3771">
            <w:pPr>
              <w:pStyle w:val="af3"/>
              <w:spacing w:before="60" w:after="60"/>
              <w:rPr>
                <w:b w:val="0"/>
              </w:rPr>
            </w:pPr>
            <w:r w:rsidRPr="004A3771">
              <w:rPr>
                <w:b w:val="0"/>
              </w:rPr>
              <w:t>изъятых</w:t>
            </w:r>
          </w:p>
        </w:tc>
        <w:tc>
          <w:tcPr>
            <w:tcW w:w="1021" w:type="dxa"/>
            <w:vAlign w:val="center"/>
          </w:tcPr>
          <w:p w14:paraId="3D08A9A1" w14:textId="77777777" w:rsidR="002565F2" w:rsidRPr="004A3771" w:rsidRDefault="002565F2" w:rsidP="004A3771">
            <w:pPr>
              <w:pStyle w:val="af3"/>
              <w:spacing w:before="60" w:after="60"/>
              <w:rPr>
                <w:b w:val="0"/>
              </w:rPr>
            </w:pPr>
            <w:r w:rsidRPr="004A3771">
              <w:rPr>
                <w:b w:val="0"/>
              </w:rPr>
              <w:t>новых</w:t>
            </w:r>
          </w:p>
        </w:tc>
        <w:tc>
          <w:tcPr>
            <w:tcW w:w="907" w:type="dxa"/>
            <w:vMerge/>
            <w:textDirection w:val="btLr"/>
            <w:vAlign w:val="center"/>
          </w:tcPr>
          <w:p w14:paraId="10605AC3" w14:textId="77777777" w:rsidR="002565F2" w:rsidRPr="004A3771" w:rsidRDefault="002565F2" w:rsidP="004A3771">
            <w:pPr>
              <w:pStyle w:val="af3"/>
              <w:spacing w:before="60" w:after="60"/>
              <w:ind w:left="113" w:right="113"/>
              <w:rPr>
                <w:b w:val="0"/>
              </w:rPr>
            </w:pPr>
          </w:p>
        </w:tc>
        <w:tc>
          <w:tcPr>
            <w:tcW w:w="907" w:type="dxa"/>
            <w:vMerge/>
            <w:textDirection w:val="btLr"/>
            <w:vAlign w:val="center"/>
          </w:tcPr>
          <w:p w14:paraId="5B869313" w14:textId="77777777" w:rsidR="002565F2" w:rsidRPr="004A3771" w:rsidRDefault="002565F2" w:rsidP="004A3771">
            <w:pPr>
              <w:pStyle w:val="af3"/>
              <w:spacing w:before="60" w:after="60"/>
              <w:ind w:left="113" w:right="113"/>
              <w:rPr>
                <w:b w:val="0"/>
              </w:rPr>
            </w:pPr>
          </w:p>
        </w:tc>
        <w:tc>
          <w:tcPr>
            <w:tcW w:w="1701" w:type="dxa"/>
            <w:vMerge/>
            <w:vAlign w:val="center"/>
          </w:tcPr>
          <w:p w14:paraId="54C52E7F" w14:textId="77777777" w:rsidR="002565F2" w:rsidRPr="004A3771" w:rsidRDefault="002565F2" w:rsidP="004A3771">
            <w:pPr>
              <w:pStyle w:val="af3"/>
              <w:spacing w:before="60" w:after="60"/>
              <w:rPr>
                <w:b w:val="0"/>
              </w:rPr>
            </w:pPr>
          </w:p>
        </w:tc>
        <w:tc>
          <w:tcPr>
            <w:tcW w:w="1701" w:type="dxa"/>
            <w:vMerge/>
            <w:vAlign w:val="center"/>
          </w:tcPr>
          <w:p w14:paraId="2B959BE0" w14:textId="77777777" w:rsidR="002565F2" w:rsidRPr="004A3771" w:rsidRDefault="002565F2" w:rsidP="004A3771">
            <w:pPr>
              <w:pStyle w:val="af3"/>
              <w:spacing w:before="60" w:after="60"/>
              <w:rPr>
                <w:b w:val="0"/>
              </w:rPr>
            </w:pPr>
          </w:p>
        </w:tc>
      </w:tr>
      <w:tr w:rsidR="003915A6" w14:paraId="31B73CFC" w14:textId="77777777" w:rsidTr="004A3771">
        <w:trPr>
          <w:trHeight w:val="11057"/>
        </w:trPr>
        <w:tc>
          <w:tcPr>
            <w:tcW w:w="907" w:type="dxa"/>
          </w:tcPr>
          <w:p w14:paraId="2B4FF47B" w14:textId="77777777" w:rsidR="003915A6" w:rsidRDefault="003915A6" w:rsidP="00B158AD">
            <w:pPr>
              <w:pStyle w:val="af1"/>
            </w:pPr>
          </w:p>
        </w:tc>
        <w:tc>
          <w:tcPr>
            <w:tcW w:w="1021" w:type="dxa"/>
          </w:tcPr>
          <w:p w14:paraId="3562CE07" w14:textId="77777777" w:rsidR="003915A6" w:rsidRDefault="003915A6" w:rsidP="00B158AD">
            <w:pPr>
              <w:pStyle w:val="af1"/>
            </w:pPr>
          </w:p>
        </w:tc>
        <w:tc>
          <w:tcPr>
            <w:tcW w:w="1021" w:type="dxa"/>
          </w:tcPr>
          <w:p w14:paraId="2A86B6FD" w14:textId="77777777" w:rsidR="003915A6" w:rsidRDefault="003915A6" w:rsidP="00B158AD">
            <w:pPr>
              <w:pStyle w:val="af1"/>
            </w:pPr>
          </w:p>
        </w:tc>
        <w:tc>
          <w:tcPr>
            <w:tcW w:w="1077" w:type="dxa"/>
          </w:tcPr>
          <w:p w14:paraId="0D26D697" w14:textId="77777777" w:rsidR="003915A6" w:rsidRDefault="003915A6" w:rsidP="00B158AD">
            <w:pPr>
              <w:pStyle w:val="af1"/>
            </w:pPr>
          </w:p>
        </w:tc>
        <w:tc>
          <w:tcPr>
            <w:tcW w:w="1021" w:type="dxa"/>
          </w:tcPr>
          <w:p w14:paraId="260307B1" w14:textId="77777777" w:rsidR="003915A6" w:rsidRDefault="003915A6" w:rsidP="00B158AD">
            <w:pPr>
              <w:pStyle w:val="af1"/>
            </w:pPr>
          </w:p>
        </w:tc>
        <w:tc>
          <w:tcPr>
            <w:tcW w:w="907" w:type="dxa"/>
          </w:tcPr>
          <w:p w14:paraId="5D4AEAEA" w14:textId="77777777" w:rsidR="003915A6" w:rsidRDefault="003915A6" w:rsidP="00B158AD">
            <w:pPr>
              <w:pStyle w:val="af1"/>
            </w:pPr>
          </w:p>
        </w:tc>
        <w:tc>
          <w:tcPr>
            <w:tcW w:w="907" w:type="dxa"/>
          </w:tcPr>
          <w:p w14:paraId="1E22F624" w14:textId="77777777" w:rsidR="003915A6" w:rsidRDefault="003915A6" w:rsidP="00B158AD">
            <w:pPr>
              <w:pStyle w:val="af1"/>
            </w:pPr>
          </w:p>
        </w:tc>
        <w:tc>
          <w:tcPr>
            <w:tcW w:w="1701" w:type="dxa"/>
          </w:tcPr>
          <w:p w14:paraId="3E498278" w14:textId="77777777" w:rsidR="003915A6" w:rsidRDefault="003915A6" w:rsidP="00B158AD">
            <w:pPr>
              <w:pStyle w:val="af1"/>
            </w:pPr>
          </w:p>
        </w:tc>
        <w:tc>
          <w:tcPr>
            <w:tcW w:w="1701" w:type="dxa"/>
          </w:tcPr>
          <w:p w14:paraId="251F02B2" w14:textId="77777777" w:rsidR="003915A6" w:rsidRDefault="003915A6" w:rsidP="00B158AD">
            <w:pPr>
              <w:pStyle w:val="af1"/>
            </w:pPr>
          </w:p>
        </w:tc>
      </w:tr>
    </w:tbl>
    <w:p w14:paraId="5DAB4C9D" w14:textId="77777777" w:rsidR="006C54F0" w:rsidRDefault="006C54F0" w:rsidP="00005881">
      <w:pPr>
        <w:pStyle w:val="a7"/>
      </w:pPr>
    </w:p>
    <w:sectPr w:rsidR="006C54F0" w:rsidSect="00916E30">
      <w:headerReference w:type="default" r:id="rId13"/>
      <w:footerReference w:type="default" r:id="rId14"/>
      <w:pgSz w:w="11906" w:h="16838" w:code="9"/>
      <w:pgMar w:top="992" w:right="567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6D70B" w14:textId="77777777" w:rsidR="00F07D0F" w:rsidRDefault="00F07D0F">
      <w:r>
        <w:separator/>
      </w:r>
    </w:p>
  </w:endnote>
  <w:endnote w:type="continuationSeparator" w:id="0">
    <w:p w14:paraId="510955EE" w14:textId="77777777" w:rsidR="00F07D0F" w:rsidRDefault="00F07D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22B48" w14:textId="77777777" w:rsidR="00F8222E" w:rsidRDefault="00F8222E" w:rsidP="00BC1DA3">
    <w:pPr>
      <w:pStyle w:val="ac"/>
      <w:framePr w:wrap="around" w:vAnchor="text" w:hAnchor="margin" w:xAlign="outside" w:y="1"/>
      <w:jc w:val="both"/>
    </w:pPr>
    <w:r>
      <w:fldChar w:fldCharType="begin"/>
    </w:r>
    <w:r>
      <w:instrText xml:space="preserve">PAGE  </w:instrText>
    </w:r>
    <w:r>
      <w:fldChar w:fldCharType="separate"/>
    </w:r>
    <w:r w:rsidR="00916E30">
      <w:rPr>
        <w:noProof/>
      </w:rPr>
      <w:t>6</w:t>
    </w:r>
    <w:r>
      <w:fldChar w:fldCharType="end"/>
    </w:r>
  </w:p>
  <w:p w14:paraId="517352CE" w14:textId="77777777" w:rsidR="00F8222E" w:rsidRDefault="00F8222E" w:rsidP="00BC1DA3">
    <w:pPr>
      <w:pStyle w:val="ac"/>
      <w:ind w:right="360" w:firstLine="36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4B105" w14:textId="77777777" w:rsidR="00F8222E" w:rsidRDefault="00F8222E" w:rsidP="00BC1DA3">
    <w:pPr>
      <w:pStyle w:val="ac"/>
      <w:ind w:right="360"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340FB" w14:textId="77777777" w:rsidR="00916E30" w:rsidRDefault="00916E30" w:rsidP="00BC1DA3">
    <w:pPr>
      <w:pStyle w:val="ac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39D0B" w14:textId="77777777" w:rsidR="00F07D0F" w:rsidRDefault="00F07D0F">
      <w:r>
        <w:separator/>
      </w:r>
    </w:p>
  </w:footnote>
  <w:footnote w:type="continuationSeparator" w:id="0">
    <w:p w14:paraId="06EB2311" w14:textId="77777777" w:rsidR="00F07D0F" w:rsidRDefault="00F07D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93DD3" w14:textId="77777777" w:rsidR="000B7C3A" w:rsidRDefault="000B7C3A" w:rsidP="000B7C3A">
    <w:pPr>
      <w:pStyle w:val="ab"/>
      <w:framePr w:wrap="around" w:vAnchor="text" w:hAnchor="margin" w:xAlign="center" w:y="1"/>
      <w:rPr>
        <w:rStyle w:val="aff5"/>
      </w:rPr>
    </w:pPr>
    <w:r>
      <w:rPr>
        <w:rStyle w:val="aff5"/>
      </w:rPr>
      <w:fldChar w:fldCharType="begin"/>
    </w:r>
    <w:r>
      <w:rPr>
        <w:rStyle w:val="aff5"/>
      </w:rPr>
      <w:instrText xml:space="preserve">PAGE  </w:instrText>
    </w:r>
    <w:r>
      <w:rPr>
        <w:rStyle w:val="aff5"/>
      </w:rPr>
      <w:fldChar w:fldCharType="end"/>
    </w:r>
  </w:p>
  <w:p w14:paraId="2FC5C8C1" w14:textId="4D957AA1" w:rsidR="00F8222E" w:rsidRDefault="00C477DC" w:rsidP="00BC1DA3">
    <w:pPr>
      <w:pStyle w:val="ab"/>
      <w:jc w:val="left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D8BCE0E" wp14:editId="0F5F142B">
              <wp:simplePos x="0" y="0"/>
              <wp:positionH relativeFrom="column">
                <wp:posOffset>-263525</wp:posOffset>
              </wp:positionH>
              <wp:positionV relativeFrom="paragraph">
                <wp:posOffset>4279265</wp:posOffset>
              </wp:positionV>
              <wp:extent cx="394970" cy="5276850"/>
              <wp:effectExtent l="3175" t="2540" r="1905" b="0"/>
              <wp:wrapNone/>
              <wp:docPr id="1580502090" name="Rectangle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94970" cy="5276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15" w:type="dxa"/>
                            <w:tbl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  <w:insideH w:val="single" w:sz="8" w:space="0" w:color="auto"/>
                              <w:insideV w:val="single" w:sz="8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284"/>
                            <w:gridCol w:w="284"/>
                          </w:tblGrid>
                          <w:tr w:rsidR="00916E30" w14:paraId="6A156E2E" w14:textId="77777777">
                            <w:tblPrEx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cantSplit/>
                              <w:trHeight w:hRule="exact" w:val="1985"/>
                            </w:trPr>
                            <w:tc>
                              <w:tcPr>
                                <w:tcW w:w="284" w:type="dxa"/>
                                <w:textDirection w:val="btLr"/>
                                <w:vAlign w:val="center"/>
                              </w:tcPr>
                              <w:p w14:paraId="52652947" w14:textId="77777777" w:rsidR="00916E30" w:rsidRPr="00916E30" w:rsidRDefault="00916E30" w:rsidP="00916E30">
                                <w:pPr>
                                  <w:pStyle w:val="af1"/>
                                  <w:jc w:val="center"/>
                                  <w:rPr>
                                    <w:i/>
                                  </w:rPr>
                                </w:pPr>
                                <w:r w:rsidRPr="00916E30">
                                  <w:rPr>
                                    <w:i/>
                                  </w:rPr>
                                  <w:t>Подпись и дата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extDirection w:val="btLr"/>
                                <w:vAlign w:val="center"/>
                              </w:tcPr>
                              <w:p w14:paraId="0DED77B1" w14:textId="77777777" w:rsidR="00916E30" w:rsidRDefault="00916E30" w:rsidP="00916E30">
                                <w:pPr>
                                  <w:pStyle w:val="af1"/>
                                  <w:jc w:val="center"/>
                                </w:pPr>
                              </w:p>
                            </w:tc>
                          </w:tr>
                          <w:tr w:rsidR="00916E30" w14:paraId="1D9D69A5" w14:textId="77777777">
                            <w:tblPrEx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cantSplit/>
                              <w:trHeight w:hRule="exact" w:val="1418"/>
                            </w:trPr>
                            <w:tc>
                              <w:tcPr>
                                <w:tcW w:w="284" w:type="dxa"/>
                                <w:textDirection w:val="btLr"/>
                                <w:vAlign w:val="center"/>
                              </w:tcPr>
                              <w:p w14:paraId="5330D358" w14:textId="77777777" w:rsidR="00916E30" w:rsidRPr="00916E30" w:rsidRDefault="00916E30" w:rsidP="00916E30">
                                <w:pPr>
                                  <w:pStyle w:val="af1"/>
                                  <w:jc w:val="center"/>
                                  <w:rPr>
                                    <w:i/>
                                  </w:rPr>
                                </w:pPr>
                                <w:r w:rsidRPr="00916E30">
                                  <w:rPr>
                                    <w:i/>
                                  </w:rPr>
                                  <w:t>Инв. № дубл.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extDirection w:val="btLr"/>
                                <w:vAlign w:val="center"/>
                              </w:tcPr>
                              <w:p w14:paraId="1328C1BF" w14:textId="77777777" w:rsidR="00916E30" w:rsidRDefault="00916E30" w:rsidP="00916E30">
                                <w:pPr>
                                  <w:pStyle w:val="af1"/>
                                  <w:jc w:val="center"/>
                                </w:pPr>
                              </w:p>
                            </w:tc>
                          </w:tr>
                          <w:tr w:rsidR="00916E30" w14:paraId="670E1216" w14:textId="77777777">
                            <w:tblPrEx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cantSplit/>
                              <w:trHeight w:hRule="exact" w:val="1418"/>
                            </w:trPr>
                            <w:tc>
                              <w:tcPr>
                                <w:tcW w:w="284" w:type="dxa"/>
                                <w:textDirection w:val="btLr"/>
                                <w:vAlign w:val="center"/>
                              </w:tcPr>
                              <w:p w14:paraId="3AEAADB1" w14:textId="77777777" w:rsidR="00916E30" w:rsidRPr="00916E30" w:rsidRDefault="00916E30" w:rsidP="00916E30">
                                <w:pPr>
                                  <w:pStyle w:val="af1"/>
                                  <w:jc w:val="center"/>
                                  <w:rPr>
                                    <w:i/>
                                  </w:rPr>
                                </w:pPr>
                                <w:r w:rsidRPr="00916E30">
                                  <w:rPr>
                                    <w:i/>
                                  </w:rPr>
                                  <w:t>Взам. инв. №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extDirection w:val="btLr"/>
                                <w:vAlign w:val="center"/>
                              </w:tcPr>
                              <w:p w14:paraId="58163578" w14:textId="77777777" w:rsidR="00916E30" w:rsidRDefault="00916E30" w:rsidP="00916E30">
                                <w:pPr>
                                  <w:pStyle w:val="af1"/>
                                  <w:jc w:val="center"/>
                                </w:pPr>
                              </w:p>
                            </w:tc>
                          </w:tr>
                          <w:tr w:rsidR="00916E30" w14:paraId="4D2D3802" w14:textId="77777777">
                            <w:tblPrEx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cantSplit/>
                              <w:trHeight w:hRule="exact" w:val="1985"/>
                            </w:trPr>
                            <w:tc>
                              <w:tcPr>
                                <w:tcW w:w="284" w:type="dxa"/>
                                <w:textDirection w:val="btLr"/>
                                <w:vAlign w:val="center"/>
                              </w:tcPr>
                              <w:p w14:paraId="21D8B980" w14:textId="77777777" w:rsidR="00916E30" w:rsidRPr="00916E30" w:rsidRDefault="00916E30" w:rsidP="00916E30">
                                <w:pPr>
                                  <w:pStyle w:val="af1"/>
                                  <w:jc w:val="center"/>
                                  <w:rPr>
                                    <w:i/>
                                  </w:rPr>
                                </w:pPr>
                                <w:r w:rsidRPr="00916E30">
                                  <w:rPr>
                                    <w:i/>
                                  </w:rPr>
                                  <w:t>Подпись и дата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extDirection w:val="btLr"/>
                                <w:vAlign w:val="center"/>
                              </w:tcPr>
                              <w:p w14:paraId="12511F5F" w14:textId="77777777" w:rsidR="00916E30" w:rsidRDefault="00916E30" w:rsidP="00916E30">
                                <w:pPr>
                                  <w:pStyle w:val="af1"/>
                                  <w:jc w:val="center"/>
                                </w:pPr>
                              </w:p>
                            </w:tc>
                          </w:tr>
                          <w:tr w:rsidR="00916E30" w14:paraId="6764E020" w14:textId="77777777">
                            <w:tblPrEx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cantSplit/>
                              <w:trHeight w:hRule="exact" w:val="1418"/>
                            </w:trPr>
                            <w:tc>
                              <w:tcPr>
                                <w:tcW w:w="284" w:type="dxa"/>
                                <w:textDirection w:val="btLr"/>
                                <w:vAlign w:val="center"/>
                              </w:tcPr>
                              <w:p w14:paraId="5ACA7CEA" w14:textId="77777777" w:rsidR="00916E30" w:rsidRPr="00916E30" w:rsidRDefault="00916E30" w:rsidP="00916E30">
                                <w:pPr>
                                  <w:pStyle w:val="af1"/>
                                  <w:jc w:val="center"/>
                                  <w:rPr>
                                    <w:i/>
                                  </w:rPr>
                                </w:pPr>
                                <w:r w:rsidRPr="00916E30">
                                  <w:rPr>
                                    <w:i/>
                                  </w:rPr>
                                  <w:t>Инв. № подл.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extDirection w:val="btLr"/>
                                <w:vAlign w:val="center"/>
                              </w:tcPr>
                              <w:p w14:paraId="25271532" w14:textId="77777777" w:rsidR="00916E30" w:rsidRDefault="00916E30" w:rsidP="00916E30">
                                <w:pPr>
                                  <w:pStyle w:val="af1"/>
                                  <w:jc w:val="center"/>
                                </w:pPr>
                              </w:p>
                            </w:tc>
                          </w:tr>
                        </w:tbl>
                        <w:p w14:paraId="23F717F9" w14:textId="77777777" w:rsidR="00916E30" w:rsidRDefault="00916E30" w:rsidP="00916E30">
                          <w:pPr>
                            <w:jc w:val="center"/>
                            <w:rPr>
                              <w:rFonts w:ascii="Times New Roman CYR" w:hAnsi="Times New Roman CYR" w:cs="Times New Roman CYR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D8BCE0E" id="Rectangle 31" o:spid="_x0000_s1026" style="position:absolute;margin-left:-20.75pt;margin-top:336.95pt;width:31.1pt;height:415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" filled="f" stroked="f" strokecolor="white" strokeweight="1pt">
              <v:textbox inset="1pt,1pt,1pt,1pt">
                <w:txbxContent>
                  <w:tbl>
                    <w:tblPr>
                      <w:tblW w:w="0" w:type="auto"/>
                      <w:tblInd w:w="15" w:type="dxa"/>
                      <w:tblBorders>
                        <w:top w:val="single" w:sz="8" w:space="0" w:color="auto"/>
                        <w:left w:val="single" w:sz="8" w:space="0" w:color="auto"/>
                        <w:bottom w:val="single" w:sz="8" w:space="0" w:color="auto"/>
                        <w:right w:val="single" w:sz="8" w:space="0" w:color="auto"/>
                        <w:insideH w:val="single" w:sz="8" w:space="0" w:color="auto"/>
                        <w:insideV w:val="single" w:sz="8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284"/>
                      <w:gridCol w:w="284"/>
                    </w:tblGrid>
                    <w:tr w:rsidR="00916E30" w14:paraId="6A156E2E" w14:textId="77777777"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cantSplit/>
                        <w:trHeight w:hRule="exact" w:val="1985"/>
                      </w:trPr>
                      <w:tc>
                        <w:tcPr>
                          <w:tcW w:w="284" w:type="dxa"/>
                          <w:textDirection w:val="btLr"/>
                          <w:vAlign w:val="center"/>
                        </w:tcPr>
                        <w:p w14:paraId="52652947" w14:textId="77777777" w:rsidR="00916E30" w:rsidRPr="00916E30" w:rsidRDefault="00916E30" w:rsidP="00916E30">
                          <w:pPr>
                            <w:pStyle w:val="af1"/>
                            <w:jc w:val="center"/>
                            <w:rPr>
                              <w:i/>
                            </w:rPr>
                          </w:pPr>
                          <w:r w:rsidRPr="00916E30">
                            <w:rPr>
                              <w:i/>
                            </w:rPr>
                            <w:t>Подпись и дата</w:t>
                          </w:r>
                        </w:p>
                      </w:tc>
                      <w:tc>
                        <w:tcPr>
                          <w:tcW w:w="284" w:type="dxa"/>
                          <w:textDirection w:val="btLr"/>
                          <w:vAlign w:val="center"/>
                        </w:tcPr>
                        <w:p w14:paraId="0DED77B1" w14:textId="77777777" w:rsidR="00916E30" w:rsidRDefault="00916E30" w:rsidP="00916E30">
                          <w:pPr>
                            <w:pStyle w:val="af1"/>
                            <w:jc w:val="center"/>
                          </w:pPr>
                        </w:p>
                      </w:tc>
                    </w:tr>
                    <w:tr w:rsidR="00916E30" w14:paraId="1D9D69A5" w14:textId="77777777"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cantSplit/>
                        <w:trHeight w:hRule="exact" w:val="1418"/>
                      </w:trPr>
                      <w:tc>
                        <w:tcPr>
                          <w:tcW w:w="284" w:type="dxa"/>
                          <w:textDirection w:val="btLr"/>
                          <w:vAlign w:val="center"/>
                        </w:tcPr>
                        <w:p w14:paraId="5330D358" w14:textId="77777777" w:rsidR="00916E30" w:rsidRPr="00916E30" w:rsidRDefault="00916E30" w:rsidP="00916E30">
                          <w:pPr>
                            <w:pStyle w:val="af1"/>
                            <w:jc w:val="center"/>
                            <w:rPr>
                              <w:i/>
                            </w:rPr>
                          </w:pPr>
                          <w:r w:rsidRPr="00916E30">
                            <w:rPr>
                              <w:i/>
                            </w:rPr>
                            <w:t>Инв. № дубл.</w:t>
                          </w:r>
                        </w:p>
                      </w:tc>
                      <w:tc>
                        <w:tcPr>
                          <w:tcW w:w="284" w:type="dxa"/>
                          <w:textDirection w:val="btLr"/>
                          <w:vAlign w:val="center"/>
                        </w:tcPr>
                        <w:p w14:paraId="1328C1BF" w14:textId="77777777" w:rsidR="00916E30" w:rsidRDefault="00916E30" w:rsidP="00916E30">
                          <w:pPr>
                            <w:pStyle w:val="af1"/>
                            <w:jc w:val="center"/>
                          </w:pPr>
                        </w:p>
                      </w:tc>
                    </w:tr>
                    <w:tr w:rsidR="00916E30" w14:paraId="670E1216" w14:textId="77777777"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cantSplit/>
                        <w:trHeight w:hRule="exact" w:val="1418"/>
                      </w:trPr>
                      <w:tc>
                        <w:tcPr>
                          <w:tcW w:w="284" w:type="dxa"/>
                          <w:textDirection w:val="btLr"/>
                          <w:vAlign w:val="center"/>
                        </w:tcPr>
                        <w:p w14:paraId="3AEAADB1" w14:textId="77777777" w:rsidR="00916E30" w:rsidRPr="00916E30" w:rsidRDefault="00916E30" w:rsidP="00916E30">
                          <w:pPr>
                            <w:pStyle w:val="af1"/>
                            <w:jc w:val="center"/>
                            <w:rPr>
                              <w:i/>
                            </w:rPr>
                          </w:pPr>
                          <w:r w:rsidRPr="00916E30">
                            <w:rPr>
                              <w:i/>
                            </w:rPr>
                            <w:t>Взам. инв. №</w:t>
                          </w:r>
                        </w:p>
                      </w:tc>
                      <w:tc>
                        <w:tcPr>
                          <w:tcW w:w="284" w:type="dxa"/>
                          <w:textDirection w:val="btLr"/>
                          <w:vAlign w:val="center"/>
                        </w:tcPr>
                        <w:p w14:paraId="58163578" w14:textId="77777777" w:rsidR="00916E30" w:rsidRDefault="00916E30" w:rsidP="00916E30">
                          <w:pPr>
                            <w:pStyle w:val="af1"/>
                            <w:jc w:val="center"/>
                          </w:pPr>
                        </w:p>
                      </w:tc>
                    </w:tr>
                    <w:tr w:rsidR="00916E30" w14:paraId="4D2D3802" w14:textId="77777777"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cantSplit/>
                        <w:trHeight w:hRule="exact" w:val="1985"/>
                      </w:trPr>
                      <w:tc>
                        <w:tcPr>
                          <w:tcW w:w="284" w:type="dxa"/>
                          <w:textDirection w:val="btLr"/>
                          <w:vAlign w:val="center"/>
                        </w:tcPr>
                        <w:p w14:paraId="21D8B980" w14:textId="77777777" w:rsidR="00916E30" w:rsidRPr="00916E30" w:rsidRDefault="00916E30" w:rsidP="00916E30">
                          <w:pPr>
                            <w:pStyle w:val="af1"/>
                            <w:jc w:val="center"/>
                            <w:rPr>
                              <w:i/>
                            </w:rPr>
                          </w:pPr>
                          <w:r w:rsidRPr="00916E30">
                            <w:rPr>
                              <w:i/>
                            </w:rPr>
                            <w:t>Подпись и дата</w:t>
                          </w:r>
                        </w:p>
                      </w:tc>
                      <w:tc>
                        <w:tcPr>
                          <w:tcW w:w="284" w:type="dxa"/>
                          <w:textDirection w:val="btLr"/>
                          <w:vAlign w:val="center"/>
                        </w:tcPr>
                        <w:p w14:paraId="12511F5F" w14:textId="77777777" w:rsidR="00916E30" w:rsidRDefault="00916E30" w:rsidP="00916E30">
                          <w:pPr>
                            <w:pStyle w:val="af1"/>
                            <w:jc w:val="center"/>
                          </w:pPr>
                        </w:p>
                      </w:tc>
                    </w:tr>
                    <w:tr w:rsidR="00916E30" w14:paraId="6764E020" w14:textId="77777777"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cantSplit/>
                        <w:trHeight w:hRule="exact" w:val="1418"/>
                      </w:trPr>
                      <w:tc>
                        <w:tcPr>
                          <w:tcW w:w="284" w:type="dxa"/>
                          <w:textDirection w:val="btLr"/>
                          <w:vAlign w:val="center"/>
                        </w:tcPr>
                        <w:p w14:paraId="5ACA7CEA" w14:textId="77777777" w:rsidR="00916E30" w:rsidRPr="00916E30" w:rsidRDefault="00916E30" w:rsidP="00916E30">
                          <w:pPr>
                            <w:pStyle w:val="af1"/>
                            <w:jc w:val="center"/>
                            <w:rPr>
                              <w:i/>
                            </w:rPr>
                          </w:pPr>
                          <w:r w:rsidRPr="00916E30">
                            <w:rPr>
                              <w:i/>
                            </w:rPr>
                            <w:t>Инв. № подл.</w:t>
                          </w:r>
                        </w:p>
                      </w:tc>
                      <w:tc>
                        <w:tcPr>
                          <w:tcW w:w="284" w:type="dxa"/>
                          <w:textDirection w:val="btLr"/>
                          <w:vAlign w:val="center"/>
                        </w:tcPr>
                        <w:p w14:paraId="25271532" w14:textId="77777777" w:rsidR="00916E30" w:rsidRDefault="00916E30" w:rsidP="00916E30">
                          <w:pPr>
                            <w:pStyle w:val="af1"/>
                            <w:jc w:val="center"/>
                          </w:pPr>
                        </w:p>
                      </w:tc>
                    </w:tr>
                  </w:tbl>
                  <w:p w14:paraId="23F717F9" w14:textId="77777777" w:rsidR="00916E30" w:rsidRDefault="00916E30" w:rsidP="00916E30">
                    <w:pPr>
                      <w:jc w:val="center"/>
                      <w:rPr>
                        <w:rFonts w:ascii="Times New Roman CYR" w:hAnsi="Times New Roman CYR" w:cs="Times New Roman CYR"/>
                      </w:rPr>
                    </w:pPr>
                  </w:p>
                </w:txbxContent>
              </v:textbox>
            </v:rect>
          </w:pict>
        </mc:Fallback>
      </mc:AlternateContent>
    </w:r>
    <w:r w:rsidR="00F8222E">
      <w:rPr>
        <w:lang w:val="en-US"/>
      </w:rPr>
      <w:fldChar w:fldCharType="begin"/>
    </w:r>
    <w:r w:rsidR="00F8222E">
      <w:rPr>
        <w:lang w:val="en-US"/>
      </w:rPr>
      <w:instrText xml:space="preserve"> SUBJECT   \* MERGEFORMAT </w:instrText>
    </w:r>
    <w:r w:rsidR="00F8222E">
      <w:rPr>
        <w:lang w:val="en-US"/>
      </w:rPr>
      <w:fldChar w:fldCharType="separate"/>
    </w:r>
    <w:r w:rsidR="00B04E24">
      <w:rPr>
        <w:lang w:val="en-US"/>
      </w:rPr>
      <w:t>&lt;Название системы/компонента системы&gt;</w:t>
    </w:r>
    <w:r w:rsidR="00F8222E">
      <w:rPr>
        <w:lang w:val="en-US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FFD61" w14:textId="77777777" w:rsidR="000B7C3A" w:rsidRPr="007004C0" w:rsidRDefault="000B7C3A" w:rsidP="000B7C3A">
    <w:pPr>
      <w:pStyle w:val="ab"/>
      <w:framePr w:wrap="around" w:vAnchor="text" w:hAnchor="margin" w:xAlign="center" w:y="1"/>
      <w:rPr>
        <w:rStyle w:val="aff5"/>
        <w:sz w:val="26"/>
        <w:szCs w:val="26"/>
      </w:rPr>
    </w:pPr>
    <w:r w:rsidRPr="007004C0">
      <w:rPr>
        <w:rStyle w:val="aff5"/>
        <w:sz w:val="26"/>
        <w:szCs w:val="26"/>
      </w:rPr>
      <w:fldChar w:fldCharType="begin"/>
    </w:r>
    <w:r w:rsidRPr="007004C0">
      <w:rPr>
        <w:rStyle w:val="aff5"/>
        <w:sz w:val="26"/>
        <w:szCs w:val="26"/>
      </w:rPr>
      <w:instrText xml:space="preserve">PAGE  </w:instrText>
    </w:r>
    <w:r w:rsidRPr="007004C0">
      <w:rPr>
        <w:rStyle w:val="aff5"/>
        <w:sz w:val="26"/>
        <w:szCs w:val="26"/>
      </w:rPr>
      <w:fldChar w:fldCharType="separate"/>
    </w:r>
    <w:r w:rsidR="00096FA2">
      <w:rPr>
        <w:rStyle w:val="aff5"/>
        <w:noProof/>
        <w:sz w:val="26"/>
        <w:szCs w:val="26"/>
      </w:rPr>
      <w:t>2</w:t>
    </w:r>
    <w:r w:rsidRPr="007004C0">
      <w:rPr>
        <w:rStyle w:val="aff5"/>
        <w:sz w:val="26"/>
        <w:szCs w:val="26"/>
      </w:rPr>
      <w:fldChar w:fldCharType="end"/>
    </w:r>
  </w:p>
  <w:p w14:paraId="5C886733" w14:textId="77777777" w:rsidR="007004C0" w:rsidRDefault="007004C0" w:rsidP="007004C0">
    <w:pPr>
      <w:pStyle w:val="ab"/>
      <w:spacing w:after="120"/>
      <w:rPr>
        <w:lang w:val="en-US"/>
      </w:rPr>
    </w:pPr>
  </w:p>
  <w:p w14:paraId="77EBFE31" w14:textId="77777777" w:rsidR="00916E30" w:rsidRDefault="007004C0" w:rsidP="007004C0">
    <w:pPr>
      <w:pStyle w:val="ab"/>
    </w:pPr>
    <w:fldSimple w:instr=" DOCPROPERTY  &quot;Обозначение ЛУ&quot;  \* MERGEFORMAT ">
      <w:r w:rsidR="00B04E24">
        <w:t>&lt;Обозначение листа утверждения&gt;</w:t>
      </w:r>
    </w:fldSimple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1CBD" w14:textId="0743A9B9" w:rsidR="007004C0" w:rsidRDefault="00C477DC">
    <w:pPr>
      <w:pStyle w:val="ab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76CC241" wp14:editId="34F71DEC">
              <wp:simplePos x="0" y="0"/>
              <wp:positionH relativeFrom="column">
                <wp:posOffset>-509270</wp:posOffset>
              </wp:positionH>
              <wp:positionV relativeFrom="paragraph">
                <wp:posOffset>4184015</wp:posOffset>
              </wp:positionV>
              <wp:extent cx="394970" cy="5276850"/>
              <wp:effectExtent l="0" t="2540" r="0" b="0"/>
              <wp:wrapNone/>
              <wp:docPr id="43940517" name="Rectangl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94970" cy="5276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15" w:type="dxa"/>
                            <w:tbl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  <w:insideH w:val="single" w:sz="8" w:space="0" w:color="auto"/>
                              <w:insideV w:val="single" w:sz="8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284"/>
                            <w:gridCol w:w="284"/>
                          </w:tblGrid>
                          <w:tr w:rsidR="007004C0" w14:paraId="57C271FE" w14:textId="77777777">
                            <w:tblPrEx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cantSplit/>
                              <w:trHeight w:hRule="exact" w:val="1985"/>
                            </w:trPr>
                            <w:tc>
                              <w:tcPr>
                                <w:tcW w:w="284" w:type="dxa"/>
                                <w:textDirection w:val="btLr"/>
                                <w:vAlign w:val="center"/>
                              </w:tcPr>
                              <w:p w14:paraId="3E89DD4D" w14:textId="77777777" w:rsidR="007004C0" w:rsidRPr="00916E30" w:rsidRDefault="007004C0" w:rsidP="00916E30">
                                <w:pPr>
                                  <w:pStyle w:val="af1"/>
                                  <w:jc w:val="center"/>
                                  <w:rPr>
                                    <w:i/>
                                  </w:rPr>
                                </w:pPr>
                                <w:r w:rsidRPr="00916E30">
                                  <w:rPr>
                                    <w:i/>
                                  </w:rPr>
                                  <w:t>Подпись и дата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extDirection w:val="btLr"/>
                                <w:vAlign w:val="center"/>
                              </w:tcPr>
                              <w:p w14:paraId="49FBB102" w14:textId="77777777" w:rsidR="007004C0" w:rsidRDefault="007004C0" w:rsidP="00916E30">
                                <w:pPr>
                                  <w:pStyle w:val="af1"/>
                                  <w:jc w:val="center"/>
                                </w:pPr>
                              </w:p>
                            </w:tc>
                          </w:tr>
                          <w:tr w:rsidR="007004C0" w14:paraId="3E83312D" w14:textId="77777777">
                            <w:tblPrEx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cantSplit/>
                              <w:trHeight w:hRule="exact" w:val="1418"/>
                            </w:trPr>
                            <w:tc>
                              <w:tcPr>
                                <w:tcW w:w="284" w:type="dxa"/>
                                <w:textDirection w:val="btLr"/>
                                <w:vAlign w:val="center"/>
                              </w:tcPr>
                              <w:p w14:paraId="599BF610" w14:textId="77777777" w:rsidR="007004C0" w:rsidRPr="00916E30" w:rsidRDefault="007004C0" w:rsidP="00916E30">
                                <w:pPr>
                                  <w:pStyle w:val="af1"/>
                                  <w:jc w:val="center"/>
                                  <w:rPr>
                                    <w:i/>
                                  </w:rPr>
                                </w:pPr>
                                <w:r w:rsidRPr="00916E30">
                                  <w:rPr>
                                    <w:i/>
                                  </w:rPr>
                                  <w:t>Инв. № дубл.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extDirection w:val="btLr"/>
                                <w:vAlign w:val="center"/>
                              </w:tcPr>
                              <w:p w14:paraId="4F3BA704" w14:textId="77777777" w:rsidR="007004C0" w:rsidRDefault="007004C0" w:rsidP="00916E30">
                                <w:pPr>
                                  <w:pStyle w:val="af1"/>
                                  <w:jc w:val="center"/>
                                </w:pPr>
                              </w:p>
                            </w:tc>
                          </w:tr>
                          <w:tr w:rsidR="007004C0" w14:paraId="39575E2A" w14:textId="77777777">
                            <w:tblPrEx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cantSplit/>
                              <w:trHeight w:hRule="exact" w:val="1418"/>
                            </w:trPr>
                            <w:tc>
                              <w:tcPr>
                                <w:tcW w:w="284" w:type="dxa"/>
                                <w:textDirection w:val="btLr"/>
                                <w:vAlign w:val="center"/>
                              </w:tcPr>
                              <w:p w14:paraId="4A025454" w14:textId="77777777" w:rsidR="007004C0" w:rsidRPr="00916E30" w:rsidRDefault="007004C0" w:rsidP="00916E30">
                                <w:pPr>
                                  <w:pStyle w:val="af1"/>
                                  <w:jc w:val="center"/>
                                  <w:rPr>
                                    <w:i/>
                                  </w:rPr>
                                </w:pPr>
                                <w:r w:rsidRPr="00916E30">
                                  <w:rPr>
                                    <w:i/>
                                  </w:rPr>
                                  <w:t>Взам. инв. №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extDirection w:val="btLr"/>
                                <w:vAlign w:val="center"/>
                              </w:tcPr>
                              <w:p w14:paraId="5669F135" w14:textId="77777777" w:rsidR="007004C0" w:rsidRDefault="007004C0" w:rsidP="00916E30">
                                <w:pPr>
                                  <w:pStyle w:val="af1"/>
                                  <w:jc w:val="center"/>
                                </w:pPr>
                              </w:p>
                            </w:tc>
                          </w:tr>
                          <w:tr w:rsidR="007004C0" w14:paraId="78A2147D" w14:textId="77777777">
                            <w:tblPrEx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cantSplit/>
                              <w:trHeight w:hRule="exact" w:val="1985"/>
                            </w:trPr>
                            <w:tc>
                              <w:tcPr>
                                <w:tcW w:w="284" w:type="dxa"/>
                                <w:textDirection w:val="btLr"/>
                                <w:vAlign w:val="center"/>
                              </w:tcPr>
                              <w:p w14:paraId="67C437EA" w14:textId="77777777" w:rsidR="007004C0" w:rsidRPr="00916E30" w:rsidRDefault="007004C0" w:rsidP="00916E30">
                                <w:pPr>
                                  <w:pStyle w:val="af1"/>
                                  <w:jc w:val="center"/>
                                  <w:rPr>
                                    <w:i/>
                                  </w:rPr>
                                </w:pPr>
                                <w:r w:rsidRPr="00916E30">
                                  <w:rPr>
                                    <w:i/>
                                  </w:rPr>
                                  <w:t>Подпись и дата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extDirection w:val="btLr"/>
                                <w:vAlign w:val="center"/>
                              </w:tcPr>
                              <w:p w14:paraId="6DA1F0DC" w14:textId="77777777" w:rsidR="007004C0" w:rsidRDefault="007004C0" w:rsidP="00916E30">
                                <w:pPr>
                                  <w:pStyle w:val="af1"/>
                                  <w:jc w:val="center"/>
                                </w:pPr>
                              </w:p>
                            </w:tc>
                          </w:tr>
                          <w:tr w:rsidR="007004C0" w14:paraId="014038F1" w14:textId="77777777">
                            <w:tblPrEx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cantSplit/>
                              <w:trHeight w:hRule="exact" w:val="1418"/>
                            </w:trPr>
                            <w:tc>
                              <w:tcPr>
                                <w:tcW w:w="284" w:type="dxa"/>
                                <w:textDirection w:val="btLr"/>
                                <w:vAlign w:val="center"/>
                              </w:tcPr>
                              <w:p w14:paraId="7CF90740" w14:textId="77777777" w:rsidR="007004C0" w:rsidRPr="00916E30" w:rsidRDefault="007004C0" w:rsidP="00916E30">
                                <w:pPr>
                                  <w:pStyle w:val="af1"/>
                                  <w:jc w:val="center"/>
                                  <w:rPr>
                                    <w:i/>
                                  </w:rPr>
                                </w:pPr>
                                <w:r w:rsidRPr="00916E30">
                                  <w:rPr>
                                    <w:i/>
                                  </w:rPr>
                                  <w:t>Инв. № подл.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extDirection w:val="btLr"/>
                                <w:vAlign w:val="center"/>
                              </w:tcPr>
                              <w:p w14:paraId="78982E96" w14:textId="77777777" w:rsidR="007004C0" w:rsidRDefault="007004C0" w:rsidP="00916E30">
                                <w:pPr>
                                  <w:pStyle w:val="af1"/>
                                  <w:jc w:val="center"/>
                                </w:pPr>
                              </w:p>
                            </w:tc>
                          </w:tr>
                        </w:tbl>
                        <w:p w14:paraId="17D52030" w14:textId="77777777" w:rsidR="007004C0" w:rsidRDefault="007004C0" w:rsidP="007004C0">
                          <w:pPr>
                            <w:jc w:val="center"/>
                            <w:rPr>
                              <w:rFonts w:ascii="Times New Roman CYR" w:hAnsi="Times New Roman CYR" w:cs="Times New Roman CYR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76CC241" id="Rectangle 34" o:spid="_x0000_s1027" style="position:absolute;left:0;text-align:left;margin-left:-40.1pt;margin-top:329.45pt;width:31.1pt;height:415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" filled="f" stroked="f" strokecolor="white" strokeweight="1pt">
              <v:textbox inset="1pt,1pt,1pt,1pt">
                <w:txbxContent>
                  <w:tbl>
                    <w:tblPr>
                      <w:tblW w:w="0" w:type="auto"/>
                      <w:tblInd w:w="15" w:type="dxa"/>
                      <w:tblBorders>
                        <w:top w:val="single" w:sz="8" w:space="0" w:color="auto"/>
                        <w:left w:val="single" w:sz="8" w:space="0" w:color="auto"/>
                        <w:bottom w:val="single" w:sz="8" w:space="0" w:color="auto"/>
                        <w:right w:val="single" w:sz="8" w:space="0" w:color="auto"/>
                        <w:insideH w:val="single" w:sz="8" w:space="0" w:color="auto"/>
                        <w:insideV w:val="single" w:sz="8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284"/>
                      <w:gridCol w:w="284"/>
                    </w:tblGrid>
                    <w:tr w:rsidR="007004C0" w14:paraId="57C271FE" w14:textId="77777777"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cantSplit/>
                        <w:trHeight w:hRule="exact" w:val="1985"/>
                      </w:trPr>
                      <w:tc>
                        <w:tcPr>
                          <w:tcW w:w="284" w:type="dxa"/>
                          <w:textDirection w:val="btLr"/>
                          <w:vAlign w:val="center"/>
                        </w:tcPr>
                        <w:p w14:paraId="3E89DD4D" w14:textId="77777777" w:rsidR="007004C0" w:rsidRPr="00916E30" w:rsidRDefault="007004C0" w:rsidP="00916E30">
                          <w:pPr>
                            <w:pStyle w:val="af1"/>
                            <w:jc w:val="center"/>
                            <w:rPr>
                              <w:i/>
                            </w:rPr>
                          </w:pPr>
                          <w:r w:rsidRPr="00916E30">
                            <w:rPr>
                              <w:i/>
                            </w:rPr>
                            <w:t>Подпись и дата</w:t>
                          </w:r>
                        </w:p>
                      </w:tc>
                      <w:tc>
                        <w:tcPr>
                          <w:tcW w:w="284" w:type="dxa"/>
                          <w:textDirection w:val="btLr"/>
                          <w:vAlign w:val="center"/>
                        </w:tcPr>
                        <w:p w14:paraId="49FBB102" w14:textId="77777777" w:rsidR="007004C0" w:rsidRDefault="007004C0" w:rsidP="00916E30">
                          <w:pPr>
                            <w:pStyle w:val="af1"/>
                            <w:jc w:val="center"/>
                          </w:pPr>
                        </w:p>
                      </w:tc>
                    </w:tr>
                    <w:tr w:rsidR="007004C0" w14:paraId="3E83312D" w14:textId="77777777"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cantSplit/>
                        <w:trHeight w:hRule="exact" w:val="1418"/>
                      </w:trPr>
                      <w:tc>
                        <w:tcPr>
                          <w:tcW w:w="284" w:type="dxa"/>
                          <w:textDirection w:val="btLr"/>
                          <w:vAlign w:val="center"/>
                        </w:tcPr>
                        <w:p w14:paraId="599BF610" w14:textId="77777777" w:rsidR="007004C0" w:rsidRPr="00916E30" w:rsidRDefault="007004C0" w:rsidP="00916E30">
                          <w:pPr>
                            <w:pStyle w:val="af1"/>
                            <w:jc w:val="center"/>
                            <w:rPr>
                              <w:i/>
                            </w:rPr>
                          </w:pPr>
                          <w:r w:rsidRPr="00916E30">
                            <w:rPr>
                              <w:i/>
                            </w:rPr>
                            <w:t>Инв. № дубл.</w:t>
                          </w:r>
                        </w:p>
                      </w:tc>
                      <w:tc>
                        <w:tcPr>
                          <w:tcW w:w="284" w:type="dxa"/>
                          <w:textDirection w:val="btLr"/>
                          <w:vAlign w:val="center"/>
                        </w:tcPr>
                        <w:p w14:paraId="4F3BA704" w14:textId="77777777" w:rsidR="007004C0" w:rsidRDefault="007004C0" w:rsidP="00916E30">
                          <w:pPr>
                            <w:pStyle w:val="af1"/>
                            <w:jc w:val="center"/>
                          </w:pPr>
                        </w:p>
                      </w:tc>
                    </w:tr>
                    <w:tr w:rsidR="007004C0" w14:paraId="39575E2A" w14:textId="77777777"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cantSplit/>
                        <w:trHeight w:hRule="exact" w:val="1418"/>
                      </w:trPr>
                      <w:tc>
                        <w:tcPr>
                          <w:tcW w:w="284" w:type="dxa"/>
                          <w:textDirection w:val="btLr"/>
                          <w:vAlign w:val="center"/>
                        </w:tcPr>
                        <w:p w14:paraId="4A025454" w14:textId="77777777" w:rsidR="007004C0" w:rsidRPr="00916E30" w:rsidRDefault="007004C0" w:rsidP="00916E30">
                          <w:pPr>
                            <w:pStyle w:val="af1"/>
                            <w:jc w:val="center"/>
                            <w:rPr>
                              <w:i/>
                            </w:rPr>
                          </w:pPr>
                          <w:r w:rsidRPr="00916E30">
                            <w:rPr>
                              <w:i/>
                            </w:rPr>
                            <w:t>Взам. инв. №</w:t>
                          </w:r>
                        </w:p>
                      </w:tc>
                      <w:tc>
                        <w:tcPr>
                          <w:tcW w:w="284" w:type="dxa"/>
                          <w:textDirection w:val="btLr"/>
                          <w:vAlign w:val="center"/>
                        </w:tcPr>
                        <w:p w14:paraId="5669F135" w14:textId="77777777" w:rsidR="007004C0" w:rsidRDefault="007004C0" w:rsidP="00916E30">
                          <w:pPr>
                            <w:pStyle w:val="af1"/>
                            <w:jc w:val="center"/>
                          </w:pPr>
                        </w:p>
                      </w:tc>
                    </w:tr>
                    <w:tr w:rsidR="007004C0" w14:paraId="78A2147D" w14:textId="77777777"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cantSplit/>
                        <w:trHeight w:hRule="exact" w:val="1985"/>
                      </w:trPr>
                      <w:tc>
                        <w:tcPr>
                          <w:tcW w:w="284" w:type="dxa"/>
                          <w:textDirection w:val="btLr"/>
                          <w:vAlign w:val="center"/>
                        </w:tcPr>
                        <w:p w14:paraId="67C437EA" w14:textId="77777777" w:rsidR="007004C0" w:rsidRPr="00916E30" w:rsidRDefault="007004C0" w:rsidP="00916E30">
                          <w:pPr>
                            <w:pStyle w:val="af1"/>
                            <w:jc w:val="center"/>
                            <w:rPr>
                              <w:i/>
                            </w:rPr>
                          </w:pPr>
                          <w:r w:rsidRPr="00916E30">
                            <w:rPr>
                              <w:i/>
                            </w:rPr>
                            <w:t>Подпись и дата</w:t>
                          </w:r>
                        </w:p>
                      </w:tc>
                      <w:tc>
                        <w:tcPr>
                          <w:tcW w:w="284" w:type="dxa"/>
                          <w:textDirection w:val="btLr"/>
                          <w:vAlign w:val="center"/>
                        </w:tcPr>
                        <w:p w14:paraId="6DA1F0DC" w14:textId="77777777" w:rsidR="007004C0" w:rsidRDefault="007004C0" w:rsidP="00916E30">
                          <w:pPr>
                            <w:pStyle w:val="af1"/>
                            <w:jc w:val="center"/>
                          </w:pPr>
                        </w:p>
                      </w:tc>
                    </w:tr>
                    <w:tr w:rsidR="007004C0" w14:paraId="014038F1" w14:textId="77777777"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cantSplit/>
                        <w:trHeight w:hRule="exact" w:val="1418"/>
                      </w:trPr>
                      <w:tc>
                        <w:tcPr>
                          <w:tcW w:w="284" w:type="dxa"/>
                          <w:textDirection w:val="btLr"/>
                          <w:vAlign w:val="center"/>
                        </w:tcPr>
                        <w:p w14:paraId="7CF90740" w14:textId="77777777" w:rsidR="007004C0" w:rsidRPr="00916E30" w:rsidRDefault="007004C0" w:rsidP="00916E30">
                          <w:pPr>
                            <w:pStyle w:val="af1"/>
                            <w:jc w:val="center"/>
                            <w:rPr>
                              <w:i/>
                            </w:rPr>
                          </w:pPr>
                          <w:r w:rsidRPr="00916E30">
                            <w:rPr>
                              <w:i/>
                            </w:rPr>
                            <w:t>Инв. № подл.</w:t>
                          </w:r>
                        </w:p>
                      </w:tc>
                      <w:tc>
                        <w:tcPr>
                          <w:tcW w:w="284" w:type="dxa"/>
                          <w:textDirection w:val="btLr"/>
                          <w:vAlign w:val="center"/>
                        </w:tcPr>
                        <w:p w14:paraId="78982E96" w14:textId="77777777" w:rsidR="007004C0" w:rsidRDefault="007004C0" w:rsidP="00916E30">
                          <w:pPr>
                            <w:pStyle w:val="af1"/>
                            <w:jc w:val="center"/>
                          </w:pPr>
                        </w:p>
                      </w:tc>
                    </w:tr>
                  </w:tbl>
                  <w:p w14:paraId="17D52030" w14:textId="77777777" w:rsidR="007004C0" w:rsidRDefault="007004C0" w:rsidP="007004C0">
                    <w:pPr>
                      <w:jc w:val="center"/>
                      <w:rPr>
                        <w:rFonts w:ascii="Times New Roman CYR" w:hAnsi="Times New Roman CYR" w:cs="Times New Roman CYR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923BD" w14:textId="77777777" w:rsidR="00C53A6C" w:rsidRPr="007004C0" w:rsidRDefault="00C53A6C" w:rsidP="000B7C3A">
    <w:pPr>
      <w:pStyle w:val="ab"/>
      <w:framePr w:wrap="around" w:vAnchor="text" w:hAnchor="margin" w:xAlign="center" w:y="1"/>
      <w:rPr>
        <w:rStyle w:val="aff5"/>
        <w:sz w:val="26"/>
        <w:szCs w:val="26"/>
      </w:rPr>
    </w:pPr>
    <w:r w:rsidRPr="007004C0">
      <w:rPr>
        <w:rStyle w:val="aff5"/>
        <w:sz w:val="26"/>
        <w:szCs w:val="26"/>
      </w:rPr>
      <w:fldChar w:fldCharType="begin"/>
    </w:r>
    <w:r w:rsidRPr="007004C0">
      <w:rPr>
        <w:rStyle w:val="aff5"/>
        <w:sz w:val="26"/>
        <w:szCs w:val="26"/>
      </w:rPr>
      <w:instrText xml:space="preserve">PAGE  </w:instrText>
    </w:r>
    <w:r w:rsidRPr="007004C0">
      <w:rPr>
        <w:rStyle w:val="aff5"/>
        <w:sz w:val="26"/>
        <w:szCs w:val="26"/>
      </w:rPr>
      <w:fldChar w:fldCharType="separate"/>
    </w:r>
    <w:r w:rsidR="00096FA2">
      <w:rPr>
        <w:rStyle w:val="aff5"/>
        <w:noProof/>
        <w:sz w:val="26"/>
        <w:szCs w:val="26"/>
      </w:rPr>
      <w:t>2</w:t>
    </w:r>
    <w:r w:rsidRPr="007004C0">
      <w:rPr>
        <w:rStyle w:val="aff5"/>
        <w:sz w:val="26"/>
        <w:szCs w:val="26"/>
      </w:rPr>
      <w:fldChar w:fldCharType="end"/>
    </w:r>
  </w:p>
  <w:p w14:paraId="4E7CE419" w14:textId="77777777" w:rsidR="00C53A6C" w:rsidRDefault="00C53A6C" w:rsidP="007004C0">
    <w:pPr>
      <w:pStyle w:val="ab"/>
      <w:spacing w:after="120"/>
      <w:rPr>
        <w:lang w:val="en-US"/>
      </w:rPr>
    </w:pPr>
  </w:p>
  <w:p w14:paraId="28477624" w14:textId="77777777" w:rsidR="00C53A6C" w:rsidRDefault="00C53A6C" w:rsidP="007004C0">
    <w:pPr>
      <w:pStyle w:val="ab"/>
    </w:pPr>
    <w:fldSimple w:instr=" DOCPROPERTY  &quot;Обозначение документа&quot;  \* MERGEFORMAT ">
      <w:r w:rsidR="00B04E24">
        <w:t>&lt;Обозначение документа&gt;</w:t>
      </w:r>
    </w:fldSimple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C2EBA" w14:textId="77777777" w:rsidR="00C46FD6" w:rsidRPr="00C46FD6" w:rsidRDefault="00C46FD6" w:rsidP="00C46FD6">
    <w:pPr>
      <w:pStyle w:val="ab"/>
    </w:pPr>
    <w:r w:rsidRPr="00C46FD6">
      <w:rPr>
        <w:rStyle w:val="aff5"/>
        <w:sz w:val="26"/>
      </w:rPr>
      <w:fldChar w:fldCharType="begin"/>
    </w:r>
    <w:r w:rsidRPr="00C46FD6">
      <w:rPr>
        <w:rStyle w:val="aff5"/>
        <w:sz w:val="26"/>
      </w:rPr>
      <w:instrText xml:space="preserve"> PAGE </w:instrText>
    </w:r>
    <w:r w:rsidRPr="00C46FD6">
      <w:rPr>
        <w:rStyle w:val="aff5"/>
        <w:sz w:val="26"/>
      </w:rPr>
      <w:fldChar w:fldCharType="separate"/>
    </w:r>
    <w:r w:rsidR="00096FA2">
      <w:rPr>
        <w:rStyle w:val="aff5"/>
        <w:noProof/>
        <w:sz w:val="26"/>
      </w:rPr>
      <w:t>15</w:t>
    </w:r>
    <w:r w:rsidRPr="00C46FD6">
      <w:rPr>
        <w:rStyle w:val="aff5"/>
        <w:sz w:val="26"/>
      </w:rPr>
      <w:fldChar w:fldCharType="end"/>
    </w:r>
  </w:p>
  <w:p w14:paraId="58D94526" w14:textId="77777777" w:rsidR="00F8222E" w:rsidRPr="00EE1A43" w:rsidRDefault="00EE1A43" w:rsidP="00916E30">
    <w:pPr>
      <w:pStyle w:val="ab"/>
    </w:pPr>
    <w:r>
      <w:rPr>
        <w:lang w:val="en-US"/>
      </w:rPr>
      <w:fldChar w:fldCharType="begin"/>
    </w:r>
    <w:r w:rsidRPr="00EE1A43">
      <w:instrText xml:space="preserve"> </w:instrText>
    </w:r>
    <w:r>
      <w:rPr>
        <w:lang w:val="en-US"/>
      </w:rPr>
      <w:instrText>DOCPROPERTY</w:instrText>
    </w:r>
    <w:r w:rsidRPr="00EE1A43">
      <w:instrText xml:space="preserve">  "Обозначение документа"  \* </w:instrText>
    </w:r>
    <w:r>
      <w:rPr>
        <w:lang w:val="en-US"/>
      </w:rPr>
      <w:instrText>MERGEFORMAT</w:instrText>
    </w:r>
    <w:r w:rsidRPr="00EE1A43">
      <w:instrText xml:space="preserve"> </w:instrText>
    </w:r>
    <w:r>
      <w:rPr>
        <w:lang w:val="en-US"/>
      </w:rPr>
      <w:fldChar w:fldCharType="separate"/>
    </w:r>
    <w:r w:rsidR="00B04E24" w:rsidRPr="00B04E24">
      <w:t>&lt;Обозначение документа&gt;</w:t>
    </w:r>
    <w:r>
      <w:rPr>
        <w:lang w:val="en-US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7D6D7F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4A6ECE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DAC76E2"/>
    <w:lvl w:ilvl="0">
      <w:start w:val="1"/>
      <w:numFmt w:val="decimal"/>
      <w:pStyle w:val="3"/>
      <w:lvlText w:val="%1"/>
      <w:lvlJc w:val="left"/>
      <w:pPr>
        <w:tabs>
          <w:tab w:val="num" w:pos="1134"/>
        </w:tabs>
        <w:ind w:left="0" w:firstLine="709"/>
      </w:pPr>
      <w:rPr>
        <w:rFonts w:hint="default"/>
      </w:rPr>
    </w:lvl>
  </w:abstractNum>
  <w:abstractNum w:abstractNumId="3" w15:restartNumberingAfterBreak="0">
    <w:nsid w:val="FFFFFF7F"/>
    <w:multiLevelType w:val="singleLevel"/>
    <w:tmpl w:val="0E60BC8A"/>
    <w:lvl w:ilvl="0">
      <w:start w:val="1"/>
      <w:numFmt w:val="decimal"/>
      <w:lvlText w:val="%1)"/>
      <w:lvlJc w:val="left"/>
      <w:pPr>
        <w:tabs>
          <w:tab w:val="num" w:pos="1644"/>
        </w:tabs>
        <w:ind w:left="1644" w:hanging="510"/>
      </w:pPr>
      <w:rPr>
        <w:rFonts w:hint="default"/>
      </w:rPr>
    </w:lvl>
  </w:abstractNum>
  <w:abstractNum w:abstractNumId="4" w15:restartNumberingAfterBreak="0">
    <w:nsid w:val="FFFFFF82"/>
    <w:multiLevelType w:val="singleLevel"/>
    <w:tmpl w:val="490014FE"/>
    <w:lvl w:ilvl="0">
      <w:start w:val="1"/>
      <w:numFmt w:val="bullet"/>
      <w:pStyle w:val="30"/>
      <w:lvlText w:val=""/>
      <w:lvlJc w:val="left"/>
      <w:pPr>
        <w:tabs>
          <w:tab w:val="num" w:pos="1795"/>
        </w:tabs>
        <w:ind w:left="1795" w:hanging="360"/>
      </w:pPr>
      <w:rPr>
        <w:rFonts w:ascii="Symbol" w:hAnsi="Symbol" w:hint="default"/>
      </w:rPr>
    </w:lvl>
  </w:abstractNum>
  <w:abstractNum w:abstractNumId="5" w15:restartNumberingAfterBreak="0">
    <w:nsid w:val="FFFFFF83"/>
    <w:multiLevelType w:val="singleLevel"/>
    <w:tmpl w:val="0F46686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6" w15:restartNumberingAfterBreak="0">
    <w:nsid w:val="FFFFFF88"/>
    <w:multiLevelType w:val="singleLevel"/>
    <w:tmpl w:val="A46E7D6C"/>
    <w:lvl w:ilvl="0">
      <w:start w:val="1"/>
      <w:numFmt w:val="russianLower"/>
      <w:pStyle w:val="a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</w:abstractNum>
  <w:abstractNum w:abstractNumId="7" w15:restartNumberingAfterBreak="0">
    <w:nsid w:val="FFFFFF89"/>
    <w:multiLevelType w:val="singleLevel"/>
    <w:tmpl w:val="881E685A"/>
    <w:lvl w:ilvl="0">
      <w:start w:val="1"/>
      <w:numFmt w:val="bullet"/>
      <w:pStyle w:val="a0"/>
      <w:lvlText w:val="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</w:abstractNum>
  <w:abstractNum w:abstractNumId="8" w15:restartNumberingAfterBreak="0">
    <w:nsid w:val="006C657C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" w15:restartNumberingAfterBreak="0">
    <w:nsid w:val="00C23D59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 w15:restartNumberingAfterBreak="0">
    <w:nsid w:val="055B12B0"/>
    <w:multiLevelType w:val="hybridMultilevel"/>
    <w:tmpl w:val="48EA9080"/>
    <w:lvl w:ilvl="0" w:tplc="0E60BC8A">
      <w:start w:val="1"/>
      <w:numFmt w:val="decimal"/>
      <w:lvlText w:val="%1)"/>
      <w:lvlJc w:val="left"/>
      <w:pPr>
        <w:tabs>
          <w:tab w:val="num" w:pos="1644"/>
        </w:tabs>
        <w:ind w:left="1644" w:hanging="5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06812BE6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32B1B47"/>
    <w:multiLevelType w:val="hybridMultilevel"/>
    <w:tmpl w:val="6A86FAA4"/>
    <w:lvl w:ilvl="0" w:tplc="F3E667DE">
      <w:start w:val="1"/>
      <w:numFmt w:val="bullet"/>
      <w:pStyle w:val="a1"/>
      <w:lvlText w:val=""/>
      <w:lvlJc w:val="left"/>
      <w:pPr>
        <w:tabs>
          <w:tab w:val="num" w:pos="0"/>
        </w:tabs>
        <w:ind w:left="357" w:hanging="35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2046D5"/>
    <w:multiLevelType w:val="hybridMultilevel"/>
    <w:tmpl w:val="1E88CE88"/>
    <w:lvl w:ilvl="0" w:tplc="FFFFFFFF">
      <w:start w:val="1"/>
      <w:numFmt w:val="decimal"/>
      <w:lvlText w:val="%1)"/>
      <w:lvlJc w:val="left"/>
      <w:pPr>
        <w:tabs>
          <w:tab w:val="num" w:pos="1644"/>
        </w:tabs>
        <w:ind w:left="1644" w:hanging="5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15841623"/>
    <w:multiLevelType w:val="multilevel"/>
    <w:tmpl w:val="84F2CC38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336121A"/>
    <w:multiLevelType w:val="multilevel"/>
    <w:tmpl w:val="18CCD170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Restart w:val="1"/>
      <w:suff w:val="space"/>
      <w:lvlText w:val="%1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suff w:val="space"/>
      <w:lvlText w:val="%1.%5.%6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6">
      <w:start w:val="1"/>
      <w:numFmt w:val="decimal"/>
      <w:suff w:val="space"/>
      <w:lvlText w:val="%1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Restart w:val="4"/>
      <w:suff w:val="space"/>
      <w:lvlText w:val="%1.%2.%3.%4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709"/>
      </w:pPr>
      <w:rPr>
        <w:rFonts w:hint="default"/>
      </w:rPr>
    </w:lvl>
  </w:abstractNum>
  <w:abstractNum w:abstractNumId="16" w15:restartNumberingAfterBreak="0">
    <w:nsid w:val="26053929"/>
    <w:multiLevelType w:val="multilevel"/>
    <w:tmpl w:val="0A32860C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2F3A0216"/>
    <w:multiLevelType w:val="hybridMultilevel"/>
    <w:tmpl w:val="53EE5A36"/>
    <w:lvl w:ilvl="0" w:tplc="FFFFFFFF">
      <w:start w:val="1"/>
      <w:numFmt w:val="decimal"/>
      <w:lvlText w:val="%1)"/>
      <w:lvlJc w:val="left"/>
      <w:pPr>
        <w:tabs>
          <w:tab w:val="num" w:pos="1644"/>
        </w:tabs>
        <w:ind w:left="1644" w:hanging="51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2F4401A1"/>
    <w:multiLevelType w:val="hybridMultilevel"/>
    <w:tmpl w:val="66B21E72"/>
    <w:lvl w:ilvl="0" w:tplc="FFFFFFFF">
      <w:start w:val="1"/>
      <w:numFmt w:val="decimal"/>
      <w:lvlText w:val="%1)"/>
      <w:lvlJc w:val="left"/>
      <w:pPr>
        <w:tabs>
          <w:tab w:val="num" w:pos="1644"/>
        </w:tabs>
        <w:ind w:left="1644" w:hanging="51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4804128"/>
    <w:multiLevelType w:val="multilevel"/>
    <w:tmpl w:val="4698CC98"/>
    <w:lvl w:ilvl="0">
      <w:start w:val="1"/>
      <w:numFmt w:val="russianUpper"/>
      <w:pStyle w:val="a2"/>
      <w:suff w:val="space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948" w:hanging="792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2452" w:hanging="936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2956" w:hanging="108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3460" w:hanging="1224"/>
      </w:pPr>
      <w:rPr>
        <w:rFonts w:hint="default"/>
      </w:rPr>
    </w:lvl>
    <w:lvl w:ilvl="8">
      <w:start w:val="1"/>
      <w:numFmt w:val="none"/>
      <w:pStyle w:val="20"/>
      <w:suff w:val="space"/>
      <w:lvlText w:val="Приложение %1"/>
      <w:lvlJc w:val="left"/>
      <w:pPr>
        <w:ind w:left="0" w:firstLine="0"/>
      </w:pPr>
      <w:rPr>
        <w:rFonts w:hint="default"/>
      </w:rPr>
    </w:lvl>
  </w:abstractNum>
  <w:abstractNum w:abstractNumId="20" w15:restartNumberingAfterBreak="0">
    <w:nsid w:val="3FA31B91"/>
    <w:multiLevelType w:val="multilevel"/>
    <w:tmpl w:val="5550364A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36D74B2"/>
    <w:multiLevelType w:val="hybridMultilevel"/>
    <w:tmpl w:val="3A788382"/>
    <w:lvl w:ilvl="0" w:tplc="0E60BC8A">
      <w:start w:val="1"/>
      <w:numFmt w:val="decimal"/>
      <w:lvlText w:val="%1)"/>
      <w:lvlJc w:val="left"/>
      <w:pPr>
        <w:tabs>
          <w:tab w:val="num" w:pos="1644"/>
        </w:tabs>
        <w:ind w:left="1644" w:hanging="5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5C56BC9"/>
    <w:multiLevelType w:val="multilevel"/>
    <w:tmpl w:val="A51A499A"/>
    <w:lvl w:ilvl="0">
      <w:start w:val="1"/>
      <w:numFmt w:val="decimal"/>
      <w:lvlText w:val="%1"/>
      <w:lvlJc w:val="left"/>
      <w:pPr>
        <w:tabs>
          <w:tab w:val="num" w:pos="1701"/>
        </w:tabs>
        <w:ind w:left="709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01"/>
        </w:tabs>
        <w:ind w:left="709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701"/>
        </w:tabs>
        <w:ind w:left="709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701"/>
        </w:tabs>
        <w:ind w:left="709" w:firstLine="0"/>
      </w:pPr>
      <w:rPr>
        <w:rFonts w:hint="default"/>
      </w:rPr>
    </w:lvl>
    <w:lvl w:ilvl="4">
      <w:start w:val="1"/>
      <w:numFmt w:val="decimal"/>
      <w:lvlText w:val="%1.%5"/>
      <w:lvlJc w:val="left"/>
      <w:pPr>
        <w:tabs>
          <w:tab w:val="num" w:pos="1701"/>
        </w:tabs>
        <w:ind w:left="0" w:firstLine="709"/>
      </w:pPr>
      <w:rPr>
        <w:rFonts w:hint="default"/>
      </w:rPr>
    </w:lvl>
    <w:lvl w:ilvl="5">
      <w:start w:val="1"/>
      <w:numFmt w:val="decimal"/>
      <w:lvlText w:val="%1.%2.%6"/>
      <w:lvlJc w:val="left"/>
      <w:pPr>
        <w:tabs>
          <w:tab w:val="num" w:pos="1701"/>
        </w:tabs>
        <w:ind w:left="0" w:firstLine="709"/>
      </w:pPr>
      <w:rPr>
        <w:rFonts w:hint="default"/>
      </w:rPr>
    </w:lvl>
    <w:lvl w:ilvl="6">
      <w:start w:val="1"/>
      <w:numFmt w:val="decimal"/>
      <w:lvlText w:val="%1.%2.%3.%7"/>
      <w:lvlJc w:val="left"/>
      <w:pPr>
        <w:tabs>
          <w:tab w:val="num" w:pos="1701"/>
        </w:tabs>
        <w:ind w:left="0" w:firstLine="709"/>
      </w:pPr>
      <w:rPr>
        <w:rFonts w:hint="default"/>
      </w:rPr>
    </w:lvl>
    <w:lvl w:ilvl="7">
      <w:start w:val="1"/>
      <w:numFmt w:val="decimal"/>
      <w:lvlText w:val="%1.%2.%3.%4.%8"/>
      <w:lvlJc w:val="left"/>
      <w:pPr>
        <w:tabs>
          <w:tab w:val="num" w:pos="1701"/>
        </w:tabs>
        <w:ind w:left="0" w:firstLine="70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29"/>
        </w:tabs>
        <w:ind w:left="5029" w:hanging="1440"/>
      </w:pPr>
      <w:rPr>
        <w:rFonts w:hint="default"/>
      </w:rPr>
    </w:lvl>
  </w:abstractNum>
  <w:abstractNum w:abstractNumId="23" w15:restartNumberingAfterBreak="0">
    <w:nsid w:val="553A584E"/>
    <w:multiLevelType w:val="multilevel"/>
    <w:tmpl w:val="51208830"/>
    <w:lvl w:ilvl="0">
      <w:start w:val="1"/>
      <w:numFmt w:val="decimal"/>
      <w:pStyle w:val="a3"/>
      <w:lvlText w:val="%1."/>
      <w:lvlJc w:val="left"/>
      <w:pPr>
        <w:tabs>
          <w:tab w:val="num" w:pos="0"/>
        </w:tabs>
        <w:ind w:left="1077" w:hanging="35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531"/>
        </w:tabs>
        <w:ind w:left="1531" w:hanging="454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2098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35"/>
        </w:tabs>
        <w:ind w:left="2835" w:hanging="73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38"/>
        </w:tabs>
        <w:ind w:left="2138" w:firstLine="85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38"/>
        </w:tabs>
        <w:ind w:left="2138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38"/>
        </w:tabs>
        <w:ind w:left="2138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38"/>
        </w:tabs>
        <w:ind w:left="2138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38"/>
        </w:tabs>
        <w:ind w:left="2138" w:firstLine="0"/>
      </w:pPr>
      <w:rPr>
        <w:rFonts w:hint="default"/>
      </w:rPr>
    </w:lvl>
  </w:abstractNum>
  <w:abstractNum w:abstractNumId="24" w15:restartNumberingAfterBreak="0">
    <w:nsid w:val="554D3CDE"/>
    <w:multiLevelType w:val="hybridMultilevel"/>
    <w:tmpl w:val="E72AE294"/>
    <w:lvl w:ilvl="0" w:tplc="2F204586">
      <w:start w:val="1"/>
      <w:numFmt w:val="decimal"/>
      <w:pStyle w:val="a4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ED13780"/>
    <w:multiLevelType w:val="multilevel"/>
    <w:tmpl w:val="3B8850CA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Restart w:val="1"/>
      <w:suff w:val="space"/>
      <w:lvlText w:val="%1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suff w:val="space"/>
      <w:lvlText w:val="%1.%5.%6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6">
      <w:start w:val="1"/>
      <w:numFmt w:val="decimal"/>
      <w:suff w:val="space"/>
      <w:lvlText w:val="%1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Restart w:val="5"/>
      <w:suff w:val="space"/>
      <w:lvlText w:val="%1.%5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709"/>
      </w:pPr>
      <w:rPr>
        <w:rFonts w:hint="default"/>
      </w:rPr>
    </w:lvl>
  </w:abstractNum>
  <w:abstractNum w:abstractNumId="26" w15:restartNumberingAfterBreak="0">
    <w:nsid w:val="625B7F41"/>
    <w:multiLevelType w:val="multilevel"/>
    <w:tmpl w:val="91B8D078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B5B4D9B"/>
    <w:multiLevelType w:val="multilevel"/>
    <w:tmpl w:val="B2B2C5FC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1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2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Restart w:val="1"/>
      <w:pStyle w:val="5"/>
      <w:suff w:val="space"/>
      <w:lvlText w:val="%1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5.%6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6">
      <w:start w:val="1"/>
      <w:numFmt w:val="decimal"/>
      <w:pStyle w:val="7"/>
      <w:suff w:val="space"/>
      <w:lvlText w:val="%1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Restart w:val="5"/>
      <w:pStyle w:val="8"/>
      <w:suff w:val="space"/>
      <w:lvlText w:val="%1.%5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suff w:val="space"/>
      <w:lvlText w:val="%1.%5.%8.%9"/>
      <w:lvlJc w:val="left"/>
      <w:pPr>
        <w:ind w:left="0" w:firstLine="709"/>
      </w:pPr>
      <w:rPr>
        <w:rFonts w:hint="default"/>
      </w:rPr>
    </w:lvl>
  </w:abstractNum>
  <w:abstractNum w:abstractNumId="28" w15:restartNumberingAfterBreak="0">
    <w:nsid w:val="6F9157A6"/>
    <w:multiLevelType w:val="hybridMultilevel"/>
    <w:tmpl w:val="A8FC6462"/>
    <w:lvl w:ilvl="0" w:tplc="FFFFFFFF">
      <w:start w:val="1"/>
      <w:numFmt w:val="bullet"/>
      <w:pStyle w:val="a5"/>
      <w:lvlText w:val=""/>
      <w:lvlJc w:val="left"/>
      <w:pPr>
        <w:tabs>
          <w:tab w:val="num" w:pos="0"/>
        </w:tabs>
        <w:ind w:left="357" w:hanging="35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3F6C32"/>
    <w:multiLevelType w:val="multilevel"/>
    <w:tmpl w:val="089492C2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Restart w:val="1"/>
      <w:suff w:val="space"/>
      <w:lvlText w:val="%1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Restart w:val="2"/>
      <w:suff w:val="space"/>
      <w:lvlText w:val="%1.%2.%6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6">
      <w:start w:val="1"/>
      <w:numFmt w:val="decimal"/>
      <w:lvlRestart w:val="3"/>
      <w:suff w:val="space"/>
      <w:lvlText w:val="%1.%2.%3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Restart w:val="4"/>
      <w:suff w:val="space"/>
      <w:lvlText w:val="%1.%2.%3.%4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709"/>
      </w:pPr>
      <w:rPr>
        <w:rFonts w:hint="default"/>
      </w:rPr>
    </w:lvl>
  </w:abstractNum>
  <w:abstractNum w:abstractNumId="30" w15:restartNumberingAfterBreak="0">
    <w:nsid w:val="78B04037"/>
    <w:multiLevelType w:val="hybridMultilevel"/>
    <w:tmpl w:val="8E20E202"/>
    <w:lvl w:ilvl="0" w:tplc="FFFFFFFF">
      <w:start w:val="1"/>
      <w:numFmt w:val="decimal"/>
      <w:lvlText w:val="[%1]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41457625">
    <w:abstractNumId w:val="7"/>
  </w:num>
  <w:num w:numId="2" w16cid:durableId="958413876">
    <w:abstractNumId w:val="6"/>
  </w:num>
  <w:num w:numId="3" w16cid:durableId="1248997399">
    <w:abstractNumId w:val="3"/>
  </w:num>
  <w:num w:numId="4" w16cid:durableId="510798764">
    <w:abstractNumId w:val="2"/>
  </w:num>
  <w:num w:numId="5" w16cid:durableId="453183495">
    <w:abstractNumId w:val="28"/>
  </w:num>
  <w:num w:numId="6" w16cid:durableId="349839179">
    <w:abstractNumId w:val="19"/>
  </w:num>
  <w:num w:numId="7" w16cid:durableId="764421442">
    <w:abstractNumId w:val="30"/>
  </w:num>
  <w:num w:numId="8" w16cid:durableId="2078162771">
    <w:abstractNumId w:val="27"/>
  </w:num>
  <w:num w:numId="9" w16cid:durableId="623778305">
    <w:abstractNumId w:val="12"/>
  </w:num>
  <w:num w:numId="10" w16cid:durableId="1569922213">
    <w:abstractNumId w:val="17"/>
  </w:num>
  <w:num w:numId="11" w16cid:durableId="326981678">
    <w:abstractNumId w:val="23"/>
  </w:num>
  <w:num w:numId="12" w16cid:durableId="713116346">
    <w:abstractNumId w:val="21"/>
  </w:num>
  <w:num w:numId="13" w16cid:durableId="93324571">
    <w:abstractNumId w:val="4"/>
  </w:num>
  <w:num w:numId="14" w16cid:durableId="19551484">
    <w:abstractNumId w:val="24"/>
  </w:num>
  <w:num w:numId="15" w16cid:durableId="309020943">
    <w:abstractNumId w:val="3"/>
    <w:lvlOverride w:ilvl="0">
      <w:startOverride w:val="1"/>
    </w:lvlOverride>
  </w:num>
  <w:num w:numId="16" w16cid:durableId="292640952">
    <w:abstractNumId w:val="7"/>
    <w:lvlOverride w:ilvl="0"/>
  </w:num>
  <w:num w:numId="17" w16cid:durableId="1199005494">
    <w:abstractNumId w:val="18"/>
  </w:num>
  <w:num w:numId="18" w16cid:durableId="1651713604">
    <w:abstractNumId w:val="24"/>
    <w:lvlOverride w:ilvl="0">
      <w:startOverride w:val="1"/>
    </w:lvlOverride>
  </w:num>
  <w:num w:numId="19" w16cid:durableId="768820800">
    <w:abstractNumId w:val="24"/>
    <w:lvlOverride w:ilvl="0">
      <w:startOverride w:val="1"/>
    </w:lvlOverride>
  </w:num>
  <w:num w:numId="20" w16cid:durableId="1188518370">
    <w:abstractNumId w:val="13"/>
  </w:num>
  <w:num w:numId="21" w16cid:durableId="100416288">
    <w:abstractNumId w:val="24"/>
  </w:num>
  <w:num w:numId="22" w16cid:durableId="1963878034">
    <w:abstractNumId w:val="24"/>
    <w:lvlOverride w:ilvl="0">
      <w:startOverride w:val="1"/>
    </w:lvlOverride>
  </w:num>
  <w:num w:numId="23" w16cid:durableId="1194684404">
    <w:abstractNumId w:val="16"/>
  </w:num>
  <w:num w:numId="24" w16cid:durableId="834684703">
    <w:abstractNumId w:val="24"/>
  </w:num>
  <w:num w:numId="25" w16cid:durableId="1148090058">
    <w:abstractNumId w:val="20"/>
  </w:num>
  <w:num w:numId="26" w16cid:durableId="35660811">
    <w:abstractNumId w:val="24"/>
    <w:lvlOverride w:ilvl="0">
      <w:startOverride w:val="1"/>
    </w:lvlOverride>
  </w:num>
  <w:num w:numId="27" w16cid:durableId="2111196714">
    <w:abstractNumId w:val="26"/>
  </w:num>
  <w:num w:numId="28" w16cid:durableId="1943874674">
    <w:abstractNumId w:val="24"/>
  </w:num>
  <w:num w:numId="29" w16cid:durableId="1082490611">
    <w:abstractNumId w:val="14"/>
  </w:num>
  <w:num w:numId="30" w16cid:durableId="44379284">
    <w:abstractNumId w:val="24"/>
    <w:lvlOverride w:ilvl="0">
      <w:startOverride w:val="1"/>
    </w:lvlOverride>
  </w:num>
  <w:num w:numId="31" w16cid:durableId="1612935474">
    <w:abstractNumId w:val="2"/>
    <w:lvlOverride w:ilvl="0">
      <w:startOverride w:val="1"/>
    </w:lvlOverride>
  </w:num>
  <w:num w:numId="32" w16cid:durableId="1267037658">
    <w:abstractNumId w:val="22"/>
  </w:num>
  <w:num w:numId="33" w16cid:durableId="52698619">
    <w:abstractNumId w:val="2"/>
    <w:lvlOverride w:ilvl="0">
      <w:startOverride w:val="1"/>
    </w:lvlOverride>
  </w:num>
  <w:num w:numId="34" w16cid:durableId="1733693378">
    <w:abstractNumId w:val="5"/>
  </w:num>
  <w:num w:numId="35" w16cid:durableId="1021130911">
    <w:abstractNumId w:val="11"/>
  </w:num>
  <w:num w:numId="36" w16cid:durableId="1790003942">
    <w:abstractNumId w:val="1"/>
  </w:num>
  <w:num w:numId="37" w16cid:durableId="656109110">
    <w:abstractNumId w:val="0"/>
  </w:num>
  <w:num w:numId="38" w16cid:durableId="1435056961">
    <w:abstractNumId w:val="9"/>
  </w:num>
  <w:num w:numId="39" w16cid:durableId="1580014639">
    <w:abstractNumId w:val="8"/>
  </w:num>
  <w:num w:numId="40" w16cid:durableId="1880891369">
    <w:abstractNumId w:val="29"/>
  </w:num>
  <w:num w:numId="41" w16cid:durableId="1500925861">
    <w:abstractNumId w:val="15"/>
  </w:num>
  <w:num w:numId="42" w16cid:durableId="905455332">
    <w:abstractNumId w:val="25"/>
  </w:num>
  <w:num w:numId="43" w16cid:durableId="767695822">
    <w:abstractNumId w:val="10"/>
  </w:num>
  <w:num w:numId="44" w16cid:durableId="1986422349">
    <w:abstractNumId w:val="6"/>
    <w:lvlOverride w:ilvl="0">
      <w:startOverride w:val="1"/>
    </w:lvlOverride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E24"/>
    <w:rsid w:val="00002DFC"/>
    <w:rsid w:val="00004BF6"/>
    <w:rsid w:val="00005256"/>
    <w:rsid w:val="00005881"/>
    <w:rsid w:val="0000698A"/>
    <w:rsid w:val="0000787C"/>
    <w:rsid w:val="00013897"/>
    <w:rsid w:val="00014033"/>
    <w:rsid w:val="000141AC"/>
    <w:rsid w:val="00021A6F"/>
    <w:rsid w:val="000265F8"/>
    <w:rsid w:val="00026F8E"/>
    <w:rsid w:val="000323EF"/>
    <w:rsid w:val="00033960"/>
    <w:rsid w:val="00034B60"/>
    <w:rsid w:val="00041973"/>
    <w:rsid w:val="0004356B"/>
    <w:rsid w:val="00043B0B"/>
    <w:rsid w:val="000448FB"/>
    <w:rsid w:val="000505AB"/>
    <w:rsid w:val="0005121B"/>
    <w:rsid w:val="00054233"/>
    <w:rsid w:val="00054F15"/>
    <w:rsid w:val="000564F0"/>
    <w:rsid w:val="0006547C"/>
    <w:rsid w:val="00071755"/>
    <w:rsid w:val="00075112"/>
    <w:rsid w:val="000755D4"/>
    <w:rsid w:val="000913F4"/>
    <w:rsid w:val="0009297D"/>
    <w:rsid w:val="0009330B"/>
    <w:rsid w:val="00096FA2"/>
    <w:rsid w:val="000A44AB"/>
    <w:rsid w:val="000A4D74"/>
    <w:rsid w:val="000A5812"/>
    <w:rsid w:val="000A587F"/>
    <w:rsid w:val="000A6543"/>
    <w:rsid w:val="000A7E19"/>
    <w:rsid w:val="000B011C"/>
    <w:rsid w:val="000B1932"/>
    <w:rsid w:val="000B7C3A"/>
    <w:rsid w:val="000B7DF4"/>
    <w:rsid w:val="000D2AFA"/>
    <w:rsid w:val="000D3251"/>
    <w:rsid w:val="000D3698"/>
    <w:rsid w:val="000D6955"/>
    <w:rsid w:val="000E2D75"/>
    <w:rsid w:val="000E7294"/>
    <w:rsid w:val="000F2E10"/>
    <w:rsid w:val="000F3097"/>
    <w:rsid w:val="000F4FAA"/>
    <w:rsid w:val="000F6997"/>
    <w:rsid w:val="000F74AD"/>
    <w:rsid w:val="001001F4"/>
    <w:rsid w:val="001006AA"/>
    <w:rsid w:val="00103B39"/>
    <w:rsid w:val="00104093"/>
    <w:rsid w:val="00110F46"/>
    <w:rsid w:val="00116B7D"/>
    <w:rsid w:val="00123350"/>
    <w:rsid w:val="00124AA1"/>
    <w:rsid w:val="00124DA9"/>
    <w:rsid w:val="001259D1"/>
    <w:rsid w:val="00126184"/>
    <w:rsid w:val="00126A51"/>
    <w:rsid w:val="00131C7E"/>
    <w:rsid w:val="0013749F"/>
    <w:rsid w:val="00137D7E"/>
    <w:rsid w:val="00141038"/>
    <w:rsid w:val="00141D3F"/>
    <w:rsid w:val="00141D4E"/>
    <w:rsid w:val="0014464F"/>
    <w:rsid w:val="001463EE"/>
    <w:rsid w:val="00146F18"/>
    <w:rsid w:val="00150358"/>
    <w:rsid w:val="00150594"/>
    <w:rsid w:val="0015128D"/>
    <w:rsid w:val="00153818"/>
    <w:rsid w:val="001647B8"/>
    <w:rsid w:val="00167E1F"/>
    <w:rsid w:val="001702DB"/>
    <w:rsid w:val="00171D2E"/>
    <w:rsid w:val="001770CB"/>
    <w:rsid w:val="00182061"/>
    <w:rsid w:val="00183487"/>
    <w:rsid w:val="00186751"/>
    <w:rsid w:val="001868D9"/>
    <w:rsid w:val="001873C1"/>
    <w:rsid w:val="00187B63"/>
    <w:rsid w:val="00187D5D"/>
    <w:rsid w:val="00192348"/>
    <w:rsid w:val="001942B1"/>
    <w:rsid w:val="00195550"/>
    <w:rsid w:val="00195575"/>
    <w:rsid w:val="001A108B"/>
    <w:rsid w:val="001B0715"/>
    <w:rsid w:val="001B2C34"/>
    <w:rsid w:val="001C6A62"/>
    <w:rsid w:val="001C7480"/>
    <w:rsid w:val="001C7C2E"/>
    <w:rsid w:val="001D0AE8"/>
    <w:rsid w:val="001D6737"/>
    <w:rsid w:val="001D6A17"/>
    <w:rsid w:val="001E1179"/>
    <w:rsid w:val="001E2132"/>
    <w:rsid w:val="001E6331"/>
    <w:rsid w:val="001E6A7B"/>
    <w:rsid w:val="001E7ED9"/>
    <w:rsid w:val="001F0118"/>
    <w:rsid w:val="001F14DB"/>
    <w:rsid w:val="001F2B0E"/>
    <w:rsid w:val="001F7AC2"/>
    <w:rsid w:val="001F7BE3"/>
    <w:rsid w:val="001F7DB1"/>
    <w:rsid w:val="002025AD"/>
    <w:rsid w:val="00214982"/>
    <w:rsid w:val="00215EFC"/>
    <w:rsid w:val="00215F56"/>
    <w:rsid w:val="00217089"/>
    <w:rsid w:val="00220ADD"/>
    <w:rsid w:val="00231B82"/>
    <w:rsid w:val="002365AF"/>
    <w:rsid w:val="00236849"/>
    <w:rsid w:val="00240F70"/>
    <w:rsid w:val="0024197C"/>
    <w:rsid w:val="0024762F"/>
    <w:rsid w:val="00251BDF"/>
    <w:rsid w:val="002524E5"/>
    <w:rsid w:val="00253F60"/>
    <w:rsid w:val="00254CE7"/>
    <w:rsid w:val="00255831"/>
    <w:rsid w:val="002565F2"/>
    <w:rsid w:val="00262B14"/>
    <w:rsid w:val="00262BBA"/>
    <w:rsid w:val="002641FD"/>
    <w:rsid w:val="00265496"/>
    <w:rsid w:val="002672CF"/>
    <w:rsid w:val="0027217F"/>
    <w:rsid w:val="002722B7"/>
    <w:rsid w:val="00273A28"/>
    <w:rsid w:val="00275406"/>
    <w:rsid w:val="00286B8B"/>
    <w:rsid w:val="0029132F"/>
    <w:rsid w:val="00292633"/>
    <w:rsid w:val="00295949"/>
    <w:rsid w:val="00295C58"/>
    <w:rsid w:val="002A3825"/>
    <w:rsid w:val="002A74B1"/>
    <w:rsid w:val="002B0DEA"/>
    <w:rsid w:val="002B0F9F"/>
    <w:rsid w:val="002B2CBE"/>
    <w:rsid w:val="002B5D48"/>
    <w:rsid w:val="002B7801"/>
    <w:rsid w:val="002B7AA5"/>
    <w:rsid w:val="002C1089"/>
    <w:rsid w:val="002C4323"/>
    <w:rsid w:val="002C6C8B"/>
    <w:rsid w:val="002D7735"/>
    <w:rsid w:val="002E1339"/>
    <w:rsid w:val="002E135C"/>
    <w:rsid w:val="002E3461"/>
    <w:rsid w:val="002E4F20"/>
    <w:rsid w:val="002E6E25"/>
    <w:rsid w:val="002F18F8"/>
    <w:rsid w:val="002F1AC3"/>
    <w:rsid w:val="002F4C59"/>
    <w:rsid w:val="00300062"/>
    <w:rsid w:val="003047A4"/>
    <w:rsid w:val="003070B8"/>
    <w:rsid w:val="003145BB"/>
    <w:rsid w:val="0032062E"/>
    <w:rsid w:val="00324CED"/>
    <w:rsid w:val="0032556B"/>
    <w:rsid w:val="00326C9C"/>
    <w:rsid w:val="003311F9"/>
    <w:rsid w:val="0033153C"/>
    <w:rsid w:val="003321B0"/>
    <w:rsid w:val="00334A3F"/>
    <w:rsid w:val="003364F2"/>
    <w:rsid w:val="00336AD3"/>
    <w:rsid w:val="00344B6C"/>
    <w:rsid w:val="00344CAF"/>
    <w:rsid w:val="003453D5"/>
    <w:rsid w:val="00350CA1"/>
    <w:rsid w:val="00351910"/>
    <w:rsid w:val="00356C12"/>
    <w:rsid w:val="003575F7"/>
    <w:rsid w:val="003608E5"/>
    <w:rsid w:val="00360F85"/>
    <w:rsid w:val="003614B2"/>
    <w:rsid w:val="0036361B"/>
    <w:rsid w:val="0036525D"/>
    <w:rsid w:val="0036741E"/>
    <w:rsid w:val="0037747B"/>
    <w:rsid w:val="00381574"/>
    <w:rsid w:val="00382D87"/>
    <w:rsid w:val="0038348D"/>
    <w:rsid w:val="003850B2"/>
    <w:rsid w:val="00385D9B"/>
    <w:rsid w:val="003915A6"/>
    <w:rsid w:val="00393AFE"/>
    <w:rsid w:val="00394FAC"/>
    <w:rsid w:val="003A3BC3"/>
    <w:rsid w:val="003A5730"/>
    <w:rsid w:val="003A6523"/>
    <w:rsid w:val="003A7A90"/>
    <w:rsid w:val="003B14D7"/>
    <w:rsid w:val="003B4D22"/>
    <w:rsid w:val="003B5F6F"/>
    <w:rsid w:val="003B62AF"/>
    <w:rsid w:val="003B633E"/>
    <w:rsid w:val="003B668C"/>
    <w:rsid w:val="003C63B1"/>
    <w:rsid w:val="003C76D5"/>
    <w:rsid w:val="003C7AAE"/>
    <w:rsid w:val="003C7CB3"/>
    <w:rsid w:val="003D7A16"/>
    <w:rsid w:val="003D7D05"/>
    <w:rsid w:val="003E0103"/>
    <w:rsid w:val="003E0251"/>
    <w:rsid w:val="003E27CF"/>
    <w:rsid w:val="003E79D9"/>
    <w:rsid w:val="003F25FE"/>
    <w:rsid w:val="003F3221"/>
    <w:rsid w:val="003F3E11"/>
    <w:rsid w:val="003F6254"/>
    <w:rsid w:val="00400905"/>
    <w:rsid w:val="004020FB"/>
    <w:rsid w:val="004022FB"/>
    <w:rsid w:val="00403670"/>
    <w:rsid w:val="004103E6"/>
    <w:rsid w:val="00411279"/>
    <w:rsid w:val="0041146C"/>
    <w:rsid w:val="004167FA"/>
    <w:rsid w:val="00416C64"/>
    <w:rsid w:val="00426424"/>
    <w:rsid w:val="004278EF"/>
    <w:rsid w:val="00435301"/>
    <w:rsid w:val="00435E26"/>
    <w:rsid w:val="004421BA"/>
    <w:rsid w:val="004422EA"/>
    <w:rsid w:val="00443D99"/>
    <w:rsid w:val="00445FFB"/>
    <w:rsid w:val="004472CE"/>
    <w:rsid w:val="00447526"/>
    <w:rsid w:val="00452168"/>
    <w:rsid w:val="00456A3E"/>
    <w:rsid w:val="0046580D"/>
    <w:rsid w:val="0046612C"/>
    <w:rsid w:val="004708D0"/>
    <w:rsid w:val="00470E53"/>
    <w:rsid w:val="0047293C"/>
    <w:rsid w:val="0047363C"/>
    <w:rsid w:val="004771B1"/>
    <w:rsid w:val="00482749"/>
    <w:rsid w:val="00487069"/>
    <w:rsid w:val="004A0EF7"/>
    <w:rsid w:val="004A119B"/>
    <w:rsid w:val="004A3771"/>
    <w:rsid w:val="004A6A29"/>
    <w:rsid w:val="004A6D3A"/>
    <w:rsid w:val="004B18FA"/>
    <w:rsid w:val="004B5572"/>
    <w:rsid w:val="004B6A59"/>
    <w:rsid w:val="004B6C36"/>
    <w:rsid w:val="004B7083"/>
    <w:rsid w:val="004C0A8C"/>
    <w:rsid w:val="004C195F"/>
    <w:rsid w:val="004C20C7"/>
    <w:rsid w:val="004C291D"/>
    <w:rsid w:val="004C3149"/>
    <w:rsid w:val="004C3C49"/>
    <w:rsid w:val="004C4F5A"/>
    <w:rsid w:val="004C5DBB"/>
    <w:rsid w:val="004D0C7C"/>
    <w:rsid w:val="004D0FE5"/>
    <w:rsid w:val="004D1683"/>
    <w:rsid w:val="004D35B6"/>
    <w:rsid w:val="004E0163"/>
    <w:rsid w:val="004E11B2"/>
    <w:rsid w:val="004E20C7"/>
    <w:rsid w:val="004F05CA"/>
    <w:rsid w:val="004F1CBB"/>
    <w:rsid w:val="004F5376"/>
    <w:rsid w:val="005060B1"/>
    <w:rsid w:val="00510355"/>
    <w:rsid w:val="00513B89"/>
    <w:rsid w:val="0051630D"/>
    <w:rsid w:val="005164A4"/>
    <w:rsid w:val="005209BC"/>
    <w:rsid w:val="00524BBF"/>
    <w:rsid w:val="00524D36"/>
    <w:rsid w:val="00526CA5"/>
    <w:rsid w:val="00527E4C"/>
    <w:rsid w:val="005312AC"/>
    <w:rsid w:val="0053335E"/>
    <w:rsid w:val="0054391D"/>
    <w:rsid w:val="005478A0"/>
    <w:rsid w:val="00551F30"/>
    <w:rsid w:val="005531FA"/>
    <w:rsid w:val="005534DC"/>
    <w:rsid w:val="0055372D"/>
    <w:rsid w:val="00555BE4"/>
    <w:rsid w:val="00561687"/>
    <w:rsid w:val="00564746"/>
    <w:rsid w:val="005647B1"/>
    <w:rsid w:val="00564D44"/>
    <w:rsid w:val="005717D8"/>
    <w:rsid w:val="00572936"/>
    <w:rsid w:val="005729B0"/>
    <w:rsid w:val="00575DAB"/>
    <w:rsid w:val="00590433"/>
    <w:rsid w:val="00592E2F"/>
    <w:rsid w:val="00593BA4"/>
    <w:rsid w:val="005A0F63"/>
    <w:rsid w:val="005A3378"/>
    <w:rsid w:val="005A780E"/>
    <w:rsid w:val="005A7DB0"/>
    <w:rsid w:val="005B07F3"/>
    <w:rsid w:val="005B1681"/>
    <w:rsid w:val="005B428B"/>
    <w:rsid w:val="005B5B54"/>
    <w:rsid w:val="005C681B"/>
    <w:rsid w:val="005D0874"/>
    <w:rsid w:val="005D1013"/>
    <w:rsid w:val="005D1D07"/>
    <w:rsid w:val="005D7CDF"/>
    <w:rsid w:val="005E2E1E"/>
    <w:rsid w:val="005E7EFC"/>
    <w:rsid w:val="005F0A8B"/>
    <w:rsid w:val="005F10FF"/>
    <w:rsid w:val="005F4157"/>
    <w:rsid w:val="005F4DED"/>
    <w:rsid w:val="005F5F29"/>
    <w:rsid w:val="005F7689"/>
    <w:rsid w:val="00601C28"/>
    <w:rsid w:val="00604F9E"/>
    <w:rsid w:val="006053B5"/>
    <w:rsid w:val="00605635"/>
    <w:rsid w:val="00607711"/>
    <w:rsid w:val="00611B32"/>
    <w:rsid w:val="00615BB5"/>
    <w:rsid w:val="00616934"/>
    <w:rsid w:val="00617844"/>
    <w:rsid w:val="00617C55"/>
    <w:rsid w:val="00622E55"/>
    <w:rsid w:val="00634C85"/>
    <w:rsid w:val="00634E46"/>
    <w:rsid w:val="006410C3"/>
    <w:rsid w:val="0064297C"/>
    <w:rsid w:val="00642996"/>
    <w:rsid w:val="00646112"/>
    <w:rsid w:val="0065111E"/>
    <w:rsid w:val="006529B1"/>
    <w:rsid w:val="00653B7F"/>
    <w:rsid w:val="00660992"/>
    <w:rsid w:val="00661439"/>
    <w:rsid w:val="00661924"/>
    <w:rsid w:val="006625C9"/>
    <w:rsid w:val="006638B9"/>
    <w:rsid w:val="00666EB5"/>
    <w:rsid w:val="00672A24"/>
    <w:rsid w:val="00673F3C"/>
    <w:rsid w:val="006749F9"/>
    <w:rsid w:val="0068119B"/>
    <w:rsid w:val="006815B5"/>
    <w:rsid w:val="00683784"/>
    <w:rsid w:val="00685DA8"/>
    <w:rsid w:val="00687B99"/>
    <w:rsid w:val="006936FE"/>
    <w:rsid w:val="00694B65"/>
    <w:rsid w:val="006A1B8D"/>
    <w:rsid w:val="006A4342"/>
    <w:rsid w:val="006A54E2"/>
    <w:rsid w:val="006A5617"/>
    <w:rsid w:val="006A6B47"/>
    <w:rsid w:val="006B006A"/>
    <w:rsid w:val="006B00CA"/>
    <w:rsid w:val="006B03F8"/>
    <w:rsid w:val="006B0E4F"/>
    <w:rsid w:val="006B10D2"/>
    <w:rsid w:val="006B3B81"/>
    <w:rsid w:val="006B3E26"/>
    <w:rsid w:val="006B4C17"/>
    <w:rsid w:val="006B5E17"/>
    <w:rsid w:val="006B67B5"/>
    <w:rsid w:val="006B7B85"/>
    <w:rsid w:val="006C1E3A"/>
    <w:rsid w:val="006C3575"/>
    <w:rsid w:val="006C431B"/>
    <w:rsid w:val="006C54F0"/>
    <w:rsid w:val="006C6A69"/>
    <w:rsid w:val="006C735C"/>
    <w:rsid w:val="006D0BC2"/>
    <w:rsid w:val="006D3909"/>
    <w:rsid w:val="006D4745"/>
    <w:rsid w:val="006E2773"/>
    <w:rsid w:val="006E6412"/>
    <w:rsid w:val="006F3C1D"/>
    <w:rsid w:val="006F6033"/>
    <w:rsid w:val="006F6BEB"/>
    <w:rsid w:val="006F7D28"/>
    <w:rsid w:val="007004C0"/>
    <w:rsid w:val="007059EE"/>
    <w:rsid w:val="00707DBA"/>
    <w:rsid w:val="00713748"/>
    <w:rsid w:val="00715BF4"/>
    <w:rsid w:val="0071723C"/>
    <w:rsid w:val="0071739D"/>
    <w:rsid w:val="007238B9"/>
    <w:rsid w:val="0072615B"/>
    <w:rsid w:val="00726C24"/>
    <w:rsid w:val="00731CF5"/>
    <w:rsid w:val="007356B9"/>
    <w:rsid w:val="0074038B"/>
    <w:rsid w:val="00741356"/>
    <w:rsid w:val="00743366"/>
    <w:rsid w:val="007443CA"/>
    <w:rsid w:val="00751886"/>
    <w:rsid w:val="00763FEC"/>
    <w:rsid w:val="00766185"/>
    <w:rsid w:val="00766FCD"/>
    <w:rsid w:val="00767A1F"/>
    <w:rsid w:val="00770AED"/>
    <w:rsid w:val="007724FD"/>
    <w:rsid w:val="00773E09"/>
    <w:rsid w:val="00776F74"/>
    <w:rsid w:val="00777AB0"/>
    <w:rsid w:val="0078046F"/>
    <w:rsid w:val="00782557"/>
    <w:rsid w:val="0079301C"/>
    <w:rsid w:val="007936B1"/>
    <w:rsid w:val="007A03D3"/>
    <w:rsid w:val="007A1523"/>
    <w:rsid w:val="007A38A2"/>
    <w:rsid w:val="007A517C"/>
    <w:rsid w:val="007B0E7D"/>
    <w:rsid w:val="007B619A"/>
    <w:rsid w:val="007C070A"/>
    <w:rsid w:val="007C191B"/>
    <w:rsid w:val="007C2CDE"/>
    <w:rsid w:val="007C4586"/>
    <w:rsid w:val="007C4EC3"/>
    <w:rsid w:val="007C5988"/>
    <w:rsid w:val="007D61FF"/>
    <w:rsid w:val="007D73D1"/>
    <w:rsid w:val="007E348F"/>
    <w:rsid w:val="007E4020"/>
    <w:rsid w:val="007E6339"/>
    <w:rsid w:val="007E64C7"/>
    <w:rsid w:val="007F2073"/>
    <w:rsid w:val="007F4CB7"/>
    <w:rsid w:val="007F5219"/>
    <w:rsid w:val="007F6ED1"/>
    <w:rsid w:val="00801576"/>
    <w:rsid w:val="0080180A"/>
    <w:rsid w:val="00804760"/>
    <w:rsid w:val="00804864"/>
    <w:rsid w:val="00810F85"/>
    <w:rsid w:val="00815254"/>
    <w:rsid w:val="0081574B"/>
    <w:rsid w:val="00821C47"/>
    <w:rsid w:val="00833990"/>
    <w:rsid w:val="00834330"/>
    <w:rsid w:val="00840C26"/>
    <w:rsid w:val="00847B1B"/>
    <w:rsid w:val="00851BF1"/>
    <w:rsid w:val="00853E68"/>
    <w:rsid w:val="00855CB4"/>
    <w:rsid w:val="0085717A"/>
    <w:rsid w:val="008615A2"/>
    <w:rsid w:val="00863BEA"/>
    <w:rsid w:val="00865B54"/>
    <w:rsid w:val="008667C9"/>
    <w:rsid w:val="00871FD2"/>
    <w:rsid w:val="00877050"/>
    <w:rsid w:val="00877400"/>
    <w:rsid w:val="00883957"/>
    <w:rsid w:val="00885DB7"/>
    <w:rsid w:val="0089386D"/>
    <w:rsid w:val="008950F8"/>
    <w:rsid w:val="00895604"/>
    <w:rsid w:val="008967A1"/>
    <w:rsid w:val="008A2A36"/>
    <w:rsid w:val="008A525F"/>
    <w:rsid w:val="008A68C4"/>
    <w:rsid w:val="008B331B"/>
    <w:rsid w:val="008B5202"/>
    <w:rsid w:val="008B52CB"/>
    <w:rsid w:val="008B6981"/>
    <w:rsid w:val="008C198C"/>
    <w:rsid w:val="008C2AB8"/>
    <w:rsid w:val="008C6428"/>
    <w:rsid w:val="008C6C4D"/>
    <w:rsid w:val="008C77E0"/>
    <w:rsid w:val="008C7A91"/>
    <w:rsid w:val="008D69C8"/>
    <w:rsid w:val="008D771A"/>
    <w:rsid w:val="008E0B24"/>
    <w:rsid w:val="008E1D47"/>
    <w:rsid w:val="008E718E"/>
    <w:rsid w:val="008E7546"/>
    <w:rsid w:val="008E7C98"/>
    <w:rsid w:val="008F2A09"/>
    <w:rsid w:val="008F3789"/>
    <w:rsid w:val="008F7917"/>
    <w:rsid w:val="00902AA3"/>
    <w:rsid w:val="00902CE2"/>
    <w:rsid w:val="00910008"/>
    <w:rsid w:val="00914237"/>
    <w:rsid w:val="00916E30"/>
    <w:rsid w:val="00920FF8"/>
    <w:rsid w:val="0092292A"/>
    <w:rsid w:val="00922A0B"/>
    <w:rsid w:val="009250FB"/>
    <w:rsid w:val="00926AC4"/>
    <w:rsid w:val="009279E6"/>
    <w:rsid w:val="009310F5"/>
    <w:rsid w:val="00931937"/>
    <w:rsid w:val="00933E06"/>
    <w:rsid w:val="009442AC"/>
    <w:rsid w:val="0095037C"/>
    <w:rsid w:val="00952D2B"/>
    <w:rsid w:val="00954414"/>
    <w:rsid w:val="00954F34"/>
    <w:rsid w:val="00957E78"/>
    <w:rsid w:val="00961336"/>
    <w:rsid w:val="00962017"/>
    <w:rsid w:val="00964500"/>
    <w:rsid w:val="00966B02"/>
    <w:rsid w:val="00967173"/>
    <w:rsid w:val="00967987"/>
    <w:rsid w:val="00973EA6"/>
    <w:rsid w:val="00975416"/>
    <w:rsid w:val="00985437"/>
    <w:rsid w:val="009875CE"/>
    <w:rsid w:val="00993B3E"/>
    <w:rsid w:val="00994B6D"/>
    <w:rsid w:val="00995686"/>
    <w:rsid w:val="009A5074"/>
    <w:rsid w:val="009A584F"/>
    <w:rsid w:val="009A6C62"/>
    <w:rsid w:val="009B034C"/>
    <w:rsid w:val="009B2574"/>
    <w:rsid w:val="009B581F"/>
    <w:rsid w:val="009B64AD"/>
    <w:rsid w:val="009C13BA"/>
    <w:rsid w:val="009C3B83"/>
    <w:rsid w:val="009C468E"/>
    <w:rsid w:val="009C4F29"/>
    <w:rsid w:val="009C54CD"/>
    <w:rsid w:val="009D35E2"/>
    <w:rsid w:val="009E0522"/>
    <w:rsid w:val="009E495C"/>
    <w:rsid w:val="009E6412"/>
    <w:rsid w:val="009E690A"/>
    <w:rsid w:val="009F0B81"/>
    <w:rsid w:val="009F252E"/>
    <w:rsid w:val="009F2D92"/>
    <w:rsid w:val="009F4FE7"/>
    <w:rsid w:val="00A02514"/>
    <w:rsid w:val="00A05905"/>
    <w:rsid w:val="00A0783E"/>
    <w:rsid w:val="00A10AC5"/>
    <w:rsid w:val="00A13DC2"/>
    <w:rsid w:val="00A15A9B"/>
    <w:rsid w:val="00A15C90"/>
    <w:rsid w:val="00A161C3"/>
    <w:rsid w:val="00A20179"/>
    <w:rsid w:val="00A220BA"/>
    <w:rsid w:val="00A232DD"/>
    <w:rsid w:val="00A23EE1"/>
    <w:rsid w:val="00A2462F"/>
    <w:rsid w:val="00A25CC9"/>
    <w:rsid w:val="00A302FB"/>
    <w:rsid w:val="00A3090D"/>
    <w:rsid w:val="00A32E5C"/>
    <w:rsid w:val="00A34FC5"/>
    <w:rsid w:val="00A35EA0"/>
    <w:rsid w:val="00A37F96"/>
    <w:rsid w:val="00A52E3E"/>
    <w:rsid w:val="00A60837"/>
    <w:rsid w:val="00A64A8D"/>
    <w:rsid w:val="00A64E49"/>
    <w:rsid w:val="00A71E51"/>
    <w:rsid w:val="00A754D6"/>
    <w:rsid w:val="00A7759B"/>
    <w:rsid w:val="00A77747"/>
    <w:rsid w:val="00A834C8"/>
    <w:rsid w:val="00A848FB"/>
    <w:rsid w:val="00A9110E"/>
    <w:rsid w:val="00A942D5"/>
    <w:rsid w:val="00AA31B2"/>
    <w:rsid w:val="00AA5227"/>
    <w:rsid w:val="00AA5CB6"/>
    <w:rsid w:val="00AA6D8E"/>
    <w:rsid w:val="00AB138E"/>
    <w:rsid w:val="00AB5745"/>
    <w:rsid w:val="00AB7D86"/>
    <w:rsid w:val="00AC1FBE"/>
    <w:rsid w:val="00AC4A72"/>
    <w:rsid w:val="00AC573F"/>
    <w:rsid w:val="00AD1377"/>
    <w:rsid w:val="00AD6B89"/>
    <w:rsid w:val="00AE16CE"/>
    <w:rsid w:val="00AE26DE"/>
    <w:rsid w:val="00AE27A1"/>
    <w:rsid w:val="00AE2B06"/>
    <w:rsid w:val="00AE2C54"/>
    <w:rsid w:val="00AE6331"/>
    <w:rsid w:val="00AE7DA4"/>
    <w:rsid w:val="00AF60A1"/>
    <w:rsid w:val="00B00857"/>
    <w:rsid w:val="00B026C0"/>
    <w:rsid w:val="00B03CE4"/>
    <w:rsid w:val="00B04E24"/>
    <w:rsid w:val="00B04E73"/>
    <w:rsid w:val="00B05BC9"/>
    <w:rsid w:val="00B1099E"/>
    <w:rsid w:val="00B10BA1"/>
    <w:rsid w:val="00B151BA"/>
    <w:rsid w:val="00B1538F"/>
    <w:rsid w:val="00B158AD"/>
    <w:rsid w:val="00B15BB7"/>
    <w:rsid w:val="00B21FA1"/>
    <w:rsid w:val="00B22A2A"/>
    <w:rsid w:val="00B22D47"/>
    <w:rsid w:val="00B22E12"/>
    <w:rsid w:val="00B23C77"/>
    <w:rsid w:val="00B24AFA"/>
    <w:rsid w:val="00B24DDF"/>
    <w:rsid w:val="00B26A8A"/>
    <w:rsid w:val="00B2724E"/>
    <w:rsid w:val="00B277B6"/>
    <w:rsid w:val="00B331A9"/>
    <w:rsid w:val="00B332F0"/>
    <w:rsid w:val="00B33AF7"/>
    <w:rsid w:val="00B33CED"/>
    <w:rsid w:val="00B34F6F"/>
    <w:rsid w:val="00B36C4C"/>
    <w:rsid w:val="00B379F5"/>
    <w:rsid w:val="00B37C8E"/>
    <w:rsid w:val="00B4267A"/>
    <w:rsid w:val="00B449C6"/>
    <w:rsid w:val="00B4571C"/>
    <w:rsid w:val="00B478AD"/>
    <w:rsid w:val="00B52DEF"/>
    <w:rsid w:val="00B54814"/>
    <w:rsid w:val="00B55ED0"/>
    <w:rsid w:val="00B57174"/>
    <w:rsid w:val="00B60A35"/>
    <w:rsid w:val="00B65566"/>
    <w:rsid w:val="00B720B8"/>
    <w:rsid w:val="00B72121"/>
    <w:rsid w:val="00B75169"/>
    <w:rsid w:val="00B75F7B"/>
    <w:rsid w:val="00B762A7"/>
    <w:rsid w:val="00B767A6"/>
    <w:rsid w:val="00B778EA"/>
    <w:rsid w:val="00B810DB"/>
    <w:rsid w:val="00B848F6"/>
    <w:rsid w:val="00B84D33"/>
    <w:rsid w:val="00B86A0D"/>
    <w:rsid w:val="00B919AB"/>
    <w:rsid w:val="00B924E2"/>
    <w:rsid w:val="00B93A11"/>
    <w:rsid w:val="00B94B5C"/>
    <w:rsid w:val="00BA19B9"/>
    <w:rsid w:val="00BA2A2F"/>
    <w:rsid w:val="00BA390C"/>
    <w:rsid w:val="00BA6D63"/>
    <w:rsid w:val="00BC0D0D"/>
    <w:rsid w:val="00BC1DA3"/>
    <w:rsid w:val="00BC3C3F"/>
    <w:rsid w:val="00BC64F6"/>
    <w:rsid w:val="00BC6C68"/>
    <w:rsid w:val="00BD1010"/>
    <w:rsid w:val="00BD3018"/>
    <w:rsid w:val="00BD45B9"/>
    <w:rsid w:val="00BD4B55"/>
    <w:rsid w:val="00BE0910"/>
    <w:rsid w:val="00BE0922"/>
    <w:rsid w:val="00BE1DB9"/>
    <w:rsid w:val="00BE3278"/>
    <w:rsid w:val="00BE65F3"/>
    <w:rsid w:val="00BF1AA4"/>
    <w:rsid w:val="00BF2BE8"/>
    <w:rsid w:val="00BF3DBE"/>
    <w:rsid w:val="00BF5418"/>
    <w:rsid w:val="00BF69AA"/>
    <w:rsid w:val="00BF7CA6"/>
    <w:rsid w:val="00C024F1"/>
    <w:rsid w:val="00C0353B"/>
    <w:rsid w:val="00C0513F"/>
    <w:rsid w:val="00C07432"/>
    <w:rsid w:val="00C079BC"/>
    <w:rsid w:val="00C1335F"/>
    <w:rsid w:val="00C156B2"/>
    <w:rsid w:val="00C15B0B"/>
    <w:rsid w:val="00C16518"/>
    <w:rsid w:val="00C16E1C"/>
    <w:rsid w:val="00C171DC"/>
    <w:rsid w:val="00C27DA8"/>
    <w:rsid w:val="00C302BD"/>
    <w:rsid w:val="00C30B93"/>
    <w:rsid w:val="00C32B7F"/>
    <w:rsid w:val="00C36E85"/>
    <w:rsid w:val="00C40622"/>
    <w:rsid w:val="00C40F8D"/>
    <w:rsid w:val="00C43368"/>
    <w:rsid w:val="00C43F11"/>
    <w:rsid w:val="00C44568"/>
    <w:rsid w:val="00C46F3D"/>
    <w:rsid w:val="00C46FD6"/>
    <w:rsid w:val="00C4728D"/>
    <w:rsid w:val="00C477DC"/>
    <w:rsid w:val="00C516BC"/>
    <w:rsid w:val="00C52A14"/>
    <w:rsid w:val="00C537DB"/>
    <w:rsid w:val="00C53A6C"/>
    <w:rsid w:val="00C579EA"/>
    <w:rsid w:val="00C60A5B"/>
    <w:rsid w:val="00C61B89"/>
    <w:rsid w:val="00C621B8"/>
    <w:rsid w:val="00C62CEF"/>
    <w:rsid w:val="00C72599"/>
    <w:rsid w:val="00C76188"/>
    <w:rsid w:val="00C77F64"/>
    <w:rsid w:val="00C81EFF"/>
    <w:rsid w:val="00C84D27"/>
    <w:rsid w:val="00C865A5"/>
    <w:rsid w:val="00C91EBA"/>
    <w:rsid w:val="00C936A7"/>
    <w:rsid w:val="00C9637C"/>
    <w:rsid w:val="00C964A0"/>
    <w:rsid w:val="00C96847"/>
    <w:rsid w:val="00CA017F"/>
    <w:rsid w:val="00CA25F8"/>
    <w:rsid w:val="00CA381B"/>
    <w:rsid w:val="00CA5385"/>
    <w:rsid w:val="00CB3584"/>
    <w:rsid w:val="00CB5070"/>
    <w:rsid w:val="00CB581E"/>
    <w:rsid w:val="00CB7B42"/>
    <w:rsid w:val="00CC141A"/>
    <w:rsid w:val="00CC25EE"/>
    <w:rsid w:val="00CC442A"/>
    <w:rsid w:val="00CC49E9"/>
    <w:rsid w:val="00CC749E"/>
    <w:rsid w:val="00CD1380"/>
    <w:rsid w:val="00CD6D59"/>
    <w:rsid w:val="00CD787B"/>
    <w:rsid w:val="00CE47B9"/>
    <w:rsid w:val="00CE6E6B"/>
    <w:rsid w:val="00CE7341"/>
    <w:rsid w:val="00CF06EF"/>
    <w:rsid w:val="00CF3DF0"/>
    <w:rsid w:val="00CF407C"/>
    <w:rsid w:val="00D00D23"/>
    <w:rsid w:val="00D00E8A"/>
    <w:rsid w:val="00D04A5E"/>
    <w:rsid w:val="00D10032"/>
    <w:rsid w:val="00D10B88"/>
    <w:rsid w:val="00D154D6"/>
    <w:rsid w:val="00D17BAC"/>
    <w:rsid w:val="00D224A1"/>
    <w:rsid w:val="00D22C0A"/>
    <w:rsid w:val="00D22C2D"/>
    <w:rsid w:val="00D23270"/>
    <w:rsid w:val="00D27CA7"/>
    <w:rsid w:val="00D3296A"/>
    <w:rsid w:val="00D3355B"/>
    <w:rsid w:val="00D43AA3"/>
    <w:rsid w:val="00D46BBB"/>
    <w:rsid w:val="00D50F72"/>
    <w:rsid w:val="00D5335B"/>
    <w:rsid w:val="00D53FF6"/>
    <w:rsid w:val="00D553C0"/>
    <w:rsid w:val="00D56BDC"/>
    <w:rsid w:val="00D60D6C"/>
    <w:rsid w:val="00D6502B"/>
    <w:rsid w:val="00D677FF"/>
    <w:rsid w:val="00D67DB6"/>
    <w:rsid w:val="00D72C58"/>
    <w:rsid w:val="00D732D3"/>
    <w:rsid w:val="00D73C18"/>
    <w:rsid w:val="00D778AA"/>
    <w:rsid w:val="00D77F31"/>
    <w:rsid w:val="00D800EE"/>
    <w:rsid w:val="00D80F9A"/>
    <w:rsid w:val="00D82D46"/>
    <w:rsid w:val="00D851DB"/>
    <w:rsid w:val="00D91473"/>
    <w:rsid w:val="00D9507E"/>
    <w:rsid w:val="00D9535F"/>
    <w:rsid w:val="00DA0084"/>
    <w:rsid w:val="00DA01DE"/>
    <w:rsid w:val="00DA20D6"/>
    <w:rsid w:val="00DA262F"/>
    <w:rsid w:val="00DA42B1"/>
    <w:rsid w:val="00DC10F7"/>
    <w:rsid w:val="00DC3F07"/>
    <w:rsid w:val="00DC7697"/>
    <w:rsid w:val="00DD27FA"/>
    <w:rsid w:val="00DE07C9"/>
    <w:rsid w:val="00DE4B40"/>
    <w:rsid w:val="00DE568F"/>
    <w:rsid w:val="00DE6364"/>
    <w:rsid w:val="00DF3818"/>
    <w:rsid w:val="00DF6FFE"/>
    <w:rsid w:val="00E06EFB"/>
    <w:rsid w:val="00E06FCE"/>
    <w:rsid w:val="00E15732"/>
    <w:rsid w:val="00E16044"/>
    <w:rsid w:val="00E16850"/>
    <w:rsid w:val="00E24994"/>
    <w:rsid w:val="00E41E27"/>
    <w:rsid w:val="00E445C5"/>
    <w:rsid w:val="00E46B5C"/>
    <w:rsid w:val="00E5129C"/>
    <w:rsid w:val="00E546C2"/>
    <w:rsid w:val="00E54766"/>
    <w:rsid w:val="00E56C41"/>
    <w:rsid w:val="00E638D3"/>
    <w:rsid w:val="00E63BD2"/>
    <w:rsid w:val="00E72D11"/>
    <w:rsid w:val="00E82D0F"/>
    <w:rsid w:val="00E83B23"/>
    <w:rsid w:val="00E84A83"/>
    <w:rsid w:val="00E8643F"/>
    <w:rsid w:val="00E869D5"/>
    <w:rsid w:val="00E928C8"/>
    <w:rsid w:val="00E92F9F"/>
    <w:rsid w:val="00E95101"/>
    <w:rsid w:val="00E95200"/>
    <w:rsid w:val="00E96F78"/>
    <w:rsid w:val="00EA0D86"/>
    <w:rsid w:val="00EA1896"/>
    <w:rsid w:val="00EA243A"/>
    <w:rsid w:val="00EA5421"/>
    <w:rsid w:val="00EB55BC"/>
    <w:rsid w:val="00EB7B8E"/>
    <w:rsid w:val="00ED0623"/>
    <w:rsid w:val="00ED261F"/>
    <w:rsid w:val="00ED2FF6"/>
    <w:rsid w:val="00ED56A3"/>
    <w:rsid w:val="00ED5CF2"/>
    <w:rsid w:val="00ED6337"/>
    <w:rsid w:val="00ED7FEA"/>
    <w:rsid w:val="00EE1683"/>
    <w:rsid w:val="00EE1A43"/>
    <w:rsid w:val="00EE4F2B"/>
    <w:rsid w:val="00EE747D"/>
    <w:rsid w:val="00EF1139"/>
    <w:rsid w:val="00EF4007"/>
    <w:rsid w:val="00EF560B"/>
    <w:rsid w:val="00F0348C"/>
    <w:rsid w:val="00F04565"/>
    <w:rsid w:val="00F045F2"/>
    <w:rsid w:val="00F048CA"/>
    <w:rsid w:val="00F07C4D"/>
    <w:rsid w:val="00F07D0F"/>
    <w:rsid w:val="00F10427"/>
    <w:rsid w:val="00F127E0"/>
    <w:rsid w:val="00F1422E"/>
    <w:rsid w:val="00F175EA"/>
    <w:rsid w:val="00F176F4"/>
    <w:rsid w:val="00F1796F"/>
    <w:rsid w:val="00F224DB"/>
    <w:rsid w:val="00F33A7F"/>
    <w:rsid w:val="00F34584"/>
    <w:rsid w:val="00F37479"/>
    <w:rsid w:val="00F40BC2"/>
    <w:rsid w:val="00F41308"/>
    <w:rsid w:val="00F45CC2"/>
    <w:rsid w:val="00F5367B"/>
    <w:rsid w:val="00F567D4"/>
    <w:rsid w:val="00F61F7B"/>
    <w:rsid w:val="00F67C27"/>
    <w:rsid w:val="00F748AF"/>
    <w:rsid w:val="00F8222E"/>
    <w:rsid w:val="00F8233D"/>
    <w:rsid w:val="00F8540B"/>
    <w:rsid w:val="00F85A7B"/>
    <w:rsid w:val="00F90037"/>
    <w:rsid w:val="00FA5818"/>
    <w:rsid w:val="00FA7C21"/>
    <w:rsid w:val="00FB2227"/>
    <w:rsid w:val="00FB4F3B"/>
    <w:rsid w:val="00FB5F7F"/>
    <w:rsid w:val="00FC1B23"/>
    <w:rsid w:val="00FC29BB"/>
    <w:rsid w:val="00FC5518"/>
    <w:rsid w:val="00FD13BC"/>
    <w:rsid w:val="00FD7A25"/>
    <w:rsid w:val="00FE06D0"/>
    <w:rsid w:val="00FE2DCA"/>
    <w:rsid w:val="00FE4FF8"/>
    <w:rsid w:val="00FF243C"/>
    <w:rsid w:val="00FF2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A43F2C4"/>
  <w15:chartTrackingRefBased/>
  <w15:docId w15:val="{5B636540-2290-4D21-BC1C-125AC3DEB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6">
    <w:name w:val="Normal"/>
    <w:qFormat/>
    <w:rPr>
      <w:sz w:val="24"/>
      <w:szCs w:val="24"/>
    </w:rPr>
  </w:style>
  <w:style w:type="paragraph" w:styleId="1">
    <w:name w:val="heading 1"/>
    <w:basedOn w:val="a6"/>
    <w:next w:val="a7"/>
    <w:qFormat/>
    <w:rsid w:val="009B034C"/>
    <w:pPr>
      <w:numPr>
        <w:numId w:val="8"/>
      </w:numPr>
      <w:overflowPunct w:val="0"/>
      <w:autoSpaceDE w:val="0"/>
      <w:autoSpaceDN w:val="0"/>
      <w:adjustRightInd w:val="0"/>
      <w:spacing w:before="240" w:after="240"/>
      <w:textAlignment w:val="baseline"/>
      <w:outlineLvl w:val="0"/>
    </w:pPr>
    <w:rPr>
      <w:rFonts w:cs="Arial"/>
      <w:b/>
      <w:bCs/>
      <w:spacing w:val="-5"/>
      <w:kern w:val="32"/>
      <w:sz w:val="26"/>
      <w:szCs w:val="28"/>
    </w:rPr>
  </w:style>
  <w:style w:type="paragraph" w:styleId="21">
    <w:name w:val="heading 2"/>
    <w:basedOn w:val="a6"/>
    <w:next w:val="a7"/>
    <w:qFormat/>
    <w:rsid w:val="002C6C8B"/>
    <w:pPr>
      <w:numPr>
        <w:ilvl w:val="1"/>
        <w:numId w:val="8"/>
      </w:numPr>
      <w:overflowPunct w:val="0"/>
      <w:autoSpaceDE w:val="0"/>
      <w:autoSpaceDN w:val="0"/>
      <w:adjustRightInd w:val="0"/>
      <w:spacing w:line="360" w:lineRule="auto"/>
      <w:jc w:val="both"/>
      <w:textAlignment w:val="baseline"/>
      <w:outlineLvl w:val="1"/>
    </w:pPr>
    <w:rPr>
      <w:rFonts w:cs="Arial"/>
      <w:bCs/>
      <w:iCs/>
      <w:spacing w:val="-4"/>
      <w:sz w:val="26"/>
      <w:szCs w:val="28"/>
    </w:rPr>
  </w:style>
  <w:style w:type="paragraph" w:styleId="32">
    <w:name w:val="heading 3"/>
    <w:basedOn w:val="a6"/>
    <w:next w:val="a7"/>
    <w:qFormat/>
    <w:rsid w:val="002C6C8B"/>
    <w:pPr>
      <w:numPr>
        <w:ilvl w:val="2"/>
        <w:numId w:val="8"/>
      </w:numPr>
      <w:overflowPunct w:val="0"/>
      <w:autoSpaceDE w:val="0"/>
      <w:autoSpaceDN w:val="0"/>
      <w:adjustRightInd w:val="0"/>
      <w:spacing w:line="360" w:lineRule="auto"/>
      <w:jc w:val="both"/>
      <w:textAlignment w:val="baseline"/>
      <w:outlineLvl w:val="2"/>
    </w:pPr>
    <w:rPr>
      <w:rFonts w:cs="Arial"/>
      <w:bCs/>
      <w:spacing w:val="-5"/>
      <w:sz w:val="26"/>
    </w:rPr>
  </w:style>
  <w:style w:type="paragraph" w:styleId="40">
    <w:name w:val="heading 4"/>
    <w:basedOn w:val="a6"/>
    <w:next w:val="a7"/>
    <w:qFormat/>
    <w:rsid w:val="002C6C8B"/>
    <w:pPr>
      <w:numPr>
        <w:ilvl w:val="3"/>
        <w:numId w:val="8"/>
      </w:numPr>
      <w:overflowPunct w:val="0"/>
      <w:autoSpaceDE w:val="0"/>
      <w:autoSpaceDN w:val="0"/>
      <w:adjustRightInd w:val="0"/>
      <w:spacing w:line="360" w:lineRule="auto"/>
      <w:jc w:val="both"/>
      <w:textAlignment w:val="baseline"/>
      <w:outlineLvl w:val="3"/>
    </w:pPr>
    <w:rPr>
      <w:bCs/>
      <w:iCs/>
      <w:spacing w:val="-5"/>
      <w:sz w:val="26"/>
    </w:rPr>
  </w:style>
  <w:style w:type="paragraph" w:styleId="5">
    <w:name w:val="heading 5"/>
    <w:basedOn w:val="a7"/>
    <w:qFormat/>
    <w:rsid w:val="002C6C8B"/>
    <w:pPr>
      <w:keepNext/>
      <w:widowControl w:val="0"/>
      <w:numPr>
        <w:ilvl w:val="4"/>
        <w:numId w:val="8"/>
      </w:numPr>
      <w:tabs>
        <w:tab w:val="left" w:pos="1985"/>
      </w:tabs>
      <w:overflowPunct w:val="0"/>
      <w:autoSpaceDE w:val="0"/>
      <w:autoSpaceDN w:val="0"/>
      <w:adjustRightInd w:val="0"/>
      <w:spacing w:before="240" w:after="240" w:line="240" w:lineRule="auto"/>
      <w:jc w:val="left"/>
      <w:textAlignment w:val="baseline"/>
      <w:outlineLvl w:val="4"/>
    </w:pPr>
    <w:rPr>
      <w:rFonts w:cs="Arial"/>
      <w:b/>
      <w:bCs/>
      <w:iCs/>
      <w:spacing w:val="-5"/>
    </w:rPr>
  </w:style>
  <w:style w:type="paragraph" w:styleId="6">
    <w:name w:val="heading 6"/>
    <w:basedOn w:val="a7"/>
    <w:qFormat/>
    <w:rsid w:val="009B034C"/>
    <w:pPr>
      <w:numPr>
        <w:ilvl w:val="5"/>
        <w:numId w:val="8"/>
      </w:numPr>
      <w:tabs>
        <w:tab w:val="left" w:pos="2268"/>
      </w:tabs>
      <w:outlineLvl w:val="5"/>
    </w:pPr>
    <w:rPr>
      <w:bCs/>
    </w:rPr>
  </w:style>
  <w:style w:type="paragraph" w:styleId="7">
    <w:name w:val="heading 7"/>
    <w:basedOn w:val="a7"/>
    <w:qFormat/>
    <w:rsid w:val="009B034C"/>
    <w:pPr>
      <w:numPr>
        <w:ilvl w:val="6"/>
        <w:numId w:val="8"/>
      </w:numPr>
      <w:outlineLvl w:val="6"/>
    </w:pPr>
  </w:style>
  <w:style w:type="paragraph" w:styleId="8">
    <w:name w:val="heading 8"/>
    <w:basedOn w:val="a7"/>
    <w:qFormat/>
    <w:rsid w:val="002C6C8B"/>
    <w:pPr>
      <w:keepNext/>
      <w:numPr>
        <w:ilvl w:val="7"/>
        <w:numId w:val="8"/>
      </w:numPr>
      <w:spacing w:before="240" w:after="240" w:line="240" w:lineRule="auto"/>
      <w:jc w:val="left"/>
      <w:outlineLvl w:val="7"/>
    </w:pPr>
    <w:rPr>
      <w:b/>
      <w:iCs/>
    </w:rPr>
  </w:style>
  <w:style w:type="paragraph" w:styleId="9">
    <w:name w:val="heading 9"/>
    <w:basedOn w:val="a6"/>
    <w:next w:val="a6"/>
    <w:qFormat/>
    <w:rsid w:val="009B034C"/>
    <w:pPr>
      <w:numPr>
        <w:ilvl w:val="8"/>
        <w:numId w:val="8"/>
      </w:numPr>
      <w:spacing w:line="360" w:lineRule="auto"/>
      <w:jc w:val="both"/>
      <w:outlineLvl w:val="8"/>
    </w:pPr>
    <w:rPr>
      <w:rFonts w:cs="Arial"/>
      <w:sz w:val="26"/>
    </w:rPr>
  </w:style>
  <w:style w:type="character" w:default="1" w:styleId="a8">
    <w:name w:val="Default Paragraph Font"/>
    <w:semiHidden/>
  </w:style>
  <w:style w:type="table" w:default="1" w:styleId="a9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semiHidden/>
  </w:style>
  <w:style w:type="paragraph" w:styleId="a7">
    <w:name w:val="Body Text"/>
    <w:basedOn w:val="a6"/>
    <w:rsid w:val="00E63BD2"/>
    <w:pPr>
      <w:spacing w:line="360" w:lineRule="auto"/>
      <w:ind w:firstLine="709"/>
      <w:jc w:val="both"/>
    </w:pPr>
    <w:rPr>
      <w:sz w:val="26"/>
      <w:szCs w:val="20"/>
      <w:lang w:eastAsia="en-US"/>
    </w:rPr>
  </w:style>
  <w:style w:type="paragraph" w:styleId="ab">
    <w:name w:val="header"/>
    <w:basedOn w:val="a6"/>
    <w:rsid w:val="007004C0"/>
    <w:pPr>
      <w:tabs>
        <w:tab w:val="center" w:pos="4677"/>
        <w:tab w:val="right" w:pos="9355"/>
      </w:tabs>
      <w:spacing w:after="240"/>
      <w:jc w:val="center"/>
    </w:pPr>
    <w:rPr>
      <w:b/>
      <w:sz w:val="26"/>
      <w:szCs w:val="28"/>
    </w:rPr>
  </w:style>
  <w:style w:type="paragraph" w:styleId="ac">
    <w:name w:val="footer"/>
    <w:basedOn w:val="a6"/>
    <w:rsid w:val="00DC3F07"/>
    <w:pPr>
      <w:tabs>
        <w:tab w:val="center" w:pos="4677"/>
        <w:tab w:val="right" w:pos="9355"/>
      </w:tabs>
      <w:jc w:val="center"/>
    </w:pPr>
    <w:rPr>
      <w:sz w:val="26"/>
    </w:rPr>
  </w:style>
  <w:style w:type="paragraph" w:styleId="a0">
    <w:name w:val="List Bullet"/>
    <w:basedOn w:val="a7"/>
    <w:rsid w:val="0037747B"/>
    <w:pPr>
      <w:numPr>
        <w:numId w:val="1"/>
      </w:numPr>
    </w:pPr>
  </w:style>
  <w:style w:type="paragraph" w:styleId="a">
    <w:name w:val="List Number"/>
    <w:basedOn w:val="a7"/>
    <w:rsid w:val="000A5812"/>
    <w:pPr>
      <w:numPr>
        <w:numId w:val="2"/>
      </w:numPr>
    </w:pPr>
  </w:style>
  <w:style w:type="paragraph" w:styleId="22">
    <w:name w:val="List Number 2"/>
    <w:basedOn w:val="a7"/>
    <w:rsid w:val="00687B99"/>
    <w:pPr>
      <w:numPr>
        <w:numId w:val="3"/>
      </w:numPr>
    </w:pPr>
  </w:style>
  <w:style w:type="paragraph" w:customStyle="1" w:styleId="ad">
    <w:name w:val="Рисунок"/>
    <w:basedOn w:val="ae"/>
    <w:next w:val="a7"/>
    <w:rsid w:val="004A6A29"/>
    <w:pPr>
      <w:spacing w:before="60" w:after="60"/>
      <w:jc w:val="center"/>
    </w:pPr>
    <w:rPr>
      <w:sz w:val="26"/>
      <w:szCs w:val="24"/>
    </w:rPr>
  </w:style>
  <w:style w:type="paragraph" w:styleId="ae">
    <w:name w:val="caption"/>
    <w:basedOn w:val="a6"/>
    <w:next w:val="a6"/>
    <w:qFormat/>
    <w:rsid w:val="005A780E"/>
    <w:rPr>
      <w:b/>
      <w:bCs/>
      <w:sz w:val="20"/>
      <w:szCs w:val="20"/>
    </w:rPr>
  </w:style>
  <w:style w:type="paragraph" w:customStyle="1" w:styleId="af">
    <w:name w:val="Название таблицы"/>
    <w:basedOn w:val="ae"/>
    <w:next w:val="a7"/>
    <w:rsid w:val="001006AA"/>
    <w:pPr>
      <w:spacing w:before="120" w:after="120"/>
      <w:ind w:right="1701"/>
    </w:pPr>
    <w:rPr>
      <w:sz w:val="26"/>
      <w:szCs w:val="24"/>
    </w:rPr>
  </w:style>
  <w:style w:type="table" w:styleId="af0">
    <w:name w:val="Table Grid"/>
    <w:basedOn w:val="a9"/>
    <w:rsid w:val="00131C7E"/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</w:style>
  <w:style w:type="paragraph" w:customStyle="1" w:styleId="af1">
    <w:name w:val="Текст таблицы"/>
    <w:basedOn w:val="a6"/>
    <w:link w:val="af2"/>
    <w:rsid w:val="0015128D"/>
    <w:pPr>
      <w:spacing w:before="60" w:after="60"/>
    </w:pPr>
    <w:rPr>
      <w:sz w:val="22"/>
      <w:szCs w:val="22"/>
    </w:rPr>
  </w:style>
  <w:style w:type="character" w:customStyle="1" w:styleId="af2">
    <w:name w:val="Текст таблицы Знак"/>
    <w:link w:val="af1"/>
    <w:rsid w:val="00253F60"/>
    <w:rPr>
      <w:sz w:val="22"/>
      <w:szCs w:val="22"/>
      <w:lang w:val="ru-RU" w:eastAsia="ru-RU" w:bidi="ar-SA"/>
    </w:rPr>
  </w:style>
  <w:style w:type="paragraph" w:customStyle="1" w:styleId="af3">
    <w:name w:val="Заголовок таблицы"/>
    <w:basedOn w:val="af1"/>
    <w:rsid w:val="0036361B"/>
    <w:pPr>
      <w:spacing w:before="120" w:after="120"/>
      <w:jc w:val="center"/>
    </w:pPr>
    <w:rPr>
      <w:b/>
    </w:rPr>
  </w:style>
  <w:style w:type="paragraph" w:customStyle="1" w:styleId="a5">
    <w:name w:val="Марикорованный таблица"/>
    <w:basedOn w:val="af1"/>
    <w:rsid w:val="0036361B"/>
    <w:pPr>
      <w:numPr>
        <w:numId w:val="5"/>
      </w:numPr>
    </w:pPr>
  </w:style>
  <w:style w:type="paragraph" w:customStyle="1" w:styleId="a4">
    <w:name w:val="Нумерованный таблица"/>
    <w:basedOn w:val="af1"/>
    <w:rsid w:val="00A302FB"/>
    <w:pPr>
      <w:numPr>
        <w:numId w:val="28"/>
      </w:numPr>
    </w:pPr>
  </w:style>
  <w:style w:type="paragraph" w:customStyle="1" w:styleId="a2">
    <w:name w:val="Приложение"/>
    <w:basedOn w:val="a6"/>
    <w:rsid w:val="004A6A29"/>
    <w:pPr>
      <w:pageBreakBefore/>
      <w:numPr>
        <w:numId w:val="6"/>
      </w:numPr>
      <w:spacing w:after="240"/>
      <w:jc w:val="center"/>
    </w:pPr>
    <w:rPr>
      <w:b/>
      <w:sz w:val="26"/>
      <w:szCs w:val="32"/>
    </w:rPr>
  </w:style>
  <w:style w:type="paragraph" w:customStyle="1" w:styleId="af4">
    <w:name w:val="Тип стандарта"/>
    <w:basedOn w:val="a6"/>
    <w:rsid w:val="00527E4C"/>
    <w:pPr>
      <w:spacing w:before="360" w:after="360"/>
      <w:jc w:val="center"/>
    </w:pPr>
    <w:rPr>
      <w:b/>
      <w:sz w:val="32"/>
      <w:szCs w:val="32"/>
      <w:lang w:val="en-US"/>
    </w:rPr>
  </w:style>
  <w:style w:type="paragraph" w:customStyle="1" w:styleId="af5">
    <w:name w:val="Название документа"/>
    <w:basedOn w:val="a6"/>
    <w:rsid w:val="003D7A16"/>
    <w:pPr>
      <w:spacing w:after="240"/>
      <w:jc w:val="center"/>
    </w:pPr>
    <w:rPr>
      <w:b/>
      <w:caps/>
      <w:sz w:val="28"/>
      <w:szCs w:val="28"/>
      <w:lang w:val="en-US"/>
    </w:rPr>
  </w:style>
  <w:style w:type="paragraph" w:customStyle="1" w:styleId="af6">
    <w:name w:val="Листов"/>
    <w:basedOn w:val="a6"/>
    <w:rsid w:val="00BE0910"/>
    <w:pPr>
      <w:spacing w:before="360" w:after="360" w:line="360" w:lineRule="auto"/>
      <w:jc w:val="center"/>
    </w:pPr>
  </w:style>
  <w:style w:type="paragraph" w:styleId="10">
    <w:name w:val="toc 1"/>
    <w:basedOn w:val="a6"/>
    <w:next w:val="a6"/>
    <w:autoRedefine/>
    <w:semiHidden/>
    <w:rsid w:val="00E63BD2"/>
    <w:pPr>
      <w:tabs>
        <w:tab w:val="right" w:leader="dot" w:pos="10195"/>
      </w:tabs>
      <w:spacing w:before="120" w:after="120"/>
    </w:pPr>
    <w:rPr>
      <w:bCs/>
      <w:sz w:val="26"/>
    </w:rPr>
  </w:style>
  <w:style w:type="paragraph" w:customStyle="1" w:styleId="af7">
    <w:name w:val="Ненумерованный заголовок"/>
    <w:basedOn w:val="a6"/>
    <w:rsid w:val="00E63BD2"/>
    <w:pPr>
      <w:pageBreakBefore/>
      <w:spacing w:before="240" w:after="240"/>
      <w:jc w:val="center"/>
    </w:pPr>
    <w:rPr>
      <w:b/>
      <w:sz w:val="26"/>
      <w:szCs w:val="28"/>
    </w:rPr>
  </w:style>
  <w:style w:type="paragraph" w:customStyle="1" w:styleId="af8">
    <w:name w:val="Лист согласования"/>
    <w:basedOn w:val="a7"/>
    <w:next w:val="a7"/>
    <w:rsid w:val="000E7294"/>
    <w:pPr>
      <w:pageBreakBefore/>
      <w:ind w:firstLine="0"/>
      <w:jc w:val="center"/>
    </w:pPr>
    <w:rPr>
      <w:b/>
      <w:szCs w:val="24"/>
    </w:rPr>
  </w:style>
  <w:style w:type="paragraph" w:customStyle="1" w:styleId="af9">
    <w:name w:val="Термин"/>
    <w:basedOn w:val="af1"/>
    <w:link w:val="afa"/>
    <w:rsid w:val="004A6A29"/>
    <w:rPr>
      <w:sz w:val="26"/>
      <w:szCs w:val="24"/>
      <w:lang w:val="en-US"/>
    </w:rPr>
  </w:style>
  <w:style w:type="character" w:customStyle="1" w:styleId="afa">
    <w:name w:val="Термин Знак"/>
    <w:link w:val="af9"/>
    <w:rsid w:val="004A6A29"/>
    <w:rPr>
      <w:sz w:val="26"/>
      <w:szCs w:val="24"/>
      <w:lang w:val="en-US" w:eastAsia="ru-RU" w:bidi="ar-SA"/>
    </w:rPr>
  </w:style>
  <w:style w:type="paragraph" w:styleId="23">
    <w:name w:val="toc 2"/>
    <w:basedOn w:val="a6"/>
    <w:next w:val="a6"/>
    <w:autoRedefine/>
    <w:semiHidden/>
    <w:rsid w:val="00E63BD2"/>
    <w:pPr>
      <w:tabs>
        <w:tab w:val="right" w:leader="dot" w:pos="10195"/>
      </w:tabs>
      <w:spacing w:after="120"/>
      <w:ind w:left="284"/>
    </w:pPr>
    <w:rPr>
      <w:sz w:val="26"/>
    </w:rPr>
  </w:style>
  <w:style w:type="paragraph" w:styleId="33">
    <w:name w:val="toc 3"/>
    <w:basedOn w:val="a6"/>
    <w:next w:val="a6"/>
    <w:autoRedefine/>
    <w:semiHidden/>
    <w:rsid w:val="00634E46"/>
    <w:pPr>
      <w:tabs>
        <w:tab w:val="right" w:leader="dot" w:pos="10195"/>
      </w:tabs>
      <w:ind w:left="567"/>
    </w:pPr>
    <w:rPr>
      <w:iCs/>
    </w:rPr>
  </w:style>
  <w:style w:type="character" w:styleId="afb">
    <w:name w:val="Hyperlink"/>
    <w:rsid w:val="000D3251"/>
    <w:rPr>
      <w:color w:val="0000FF"/>
      <w:u w:val="single"/>
    </w:rPr>
  </w:style>
  <w:style w:type="character" w:customStyle="1" w:styleId="afc">
    <w:name w:val="Руководство по заполнению"/>
    <w:rsid w:val="00FD13BC"/>
    <w:rPr>
      <w:i/>
      <w:color w:val="0000FF"/>
    </w:rPr>
  </w:style>
  <w:style w:type="paragraph" w:customStyle="1" w:styleId="afd">
    <w:name w:val="Утверждаю"/>
    <w:basedOn w:val="a6"/>
    <w:rsid w:val="007D61FF"/>
    <w:pPr>
      <w:jc w:val="center"/>
    </w:pPr>
    <w:rPr>
      <w:sz w:val="26"/>
    </w:rPr>
  </w:style>
  <w:style w:type="paragraph" w:customStyle="1" w:styleId="afe">
    <w:name w:val="Разработчики"/>
    <w:basedOn w:val="a6"/>
    <w:rsid w:val="008A2A36"/>
    <w:pPr>
      <w:spacing w:before="120" w:after="120"/>
    </w:pPr>
  </w:style>
  <w:style w:type="paragraph" w:customStyle="1" w:styleId="31">
    <w:name w:val="Приложение 3"/>
    <w:basedOn w:val="a6"/>
    <w:rsid w:val="00DC3F07"/>
    <w:pPr>
      <w:numPr>
        <w:ilvl w:val="2"/>
        <w:numId w:val="6"/>
      </w:numPr>
      <w:spacing w:line="360" w:lineRule="auto"/>
    </w:pPr>
    <w:rPr>
      <w:sz w:val="26"/>
    </w:rPr>
  </w:style>
  <w:style w:type="paragraph" w:customStyle="1" w:styleId="2">
    <w:name w:val="Приложение 2"/>
    <w:basedOn w:val="a6"/>
    <w:rsid w:val="00DC3F07"/>
    <w:pPr>
      <w:numPr>
        <w:ilvl w:val="1"/>
        <w:numId w:val="6"/>
      </w:numPr>
      <w:spacing w:line="360" w:lineRule="auto"/>
    </w:pPr>
    <w:rPr>
      <w:sz w:val="26"/>
    </w:rPr>
  </w:style>
  <w:style w:type="paragraph" w:customStyle="1" w:styleId="4">
    <w:name w:val="Приложение 4"/>
    <w:basedOn w:val="a6"/>
    <w:rsid w:val="00DC3F07"/>
    <w:pPr>
      <w:numPr>
        <w:ilvl w:val="3"/>
        <w:numId w:val="6"/>
      </w:numPr>
      <w:spacing w:line="360" w:lineRule="auto"/>
    </w:pPr>
    <w:rPr>
      <w:sz w:val="26"/>
    </w:rPr>
  </w:style>
  <w:style w:type="paragraph" w:customStyle="1" w:styleId="aff">
    <w:name w:val="Дата введения в действие"/>
    <w:basedOn w:val="a7"/>
    <w:next w:val="a7"/>
    <w:rsid w:val="00527E4C"/>
    <w:pPr>
      <w:spacing w:before="240" w:after="240"/>
      <w:ind w:firstLine="0"/>
      <w:jc w:val="right"/>
    </w:pPr>
  </w:style>
  <w:style w:type="character" w:customStyle="1" w:styleId="aff0">
    <w:name w:val="Полужирный"/>
    <w:rsid w:val="00CE7341"/>
    <w:rPr>
      <w:b/>
    </w:rPr>
  </w:style>
  <w:style w:type="paragraph" w:styleId="3">
    <w:name w:val="List Number 3"/>
    <w:basedOn w:val="a7"/>
    <w:rsid w:val="00CE7341"/>
    <w:pPr>
      <w:numPr>
        <w:numId w:val="4"/>
      </w:numPr>
    </w:pPr>
  </w:style>
  <w:style w:type="paragraph" w:customStyle="1" w:styleId="a1">
    <w:name w:val="Маркированный таблица"/>
    <w:basedOn w:val="af1"/>
    <w:rsid w:val="00253F60"/>
    <w:pPr>
      <w:numPr>
        <w:numId w:val="9"/>
      </w:numPr>
      <w:tabs>
        <w:tab w:val="clear" w:pos="0"/>
        <w:tab w:val="num" w:pos="360"/>
      </w:tabs>
      <w:spacing w:before="40" w:after="40" w:line="240" w:lineRule="atLeast"/>
      <w:ind w:left="0" w:firstLine="0"/>
    </w:pPr>
    <w:rPr>
      <w:sz w:val="20"/>
      <w:szCs w:val="20"/>
    </w:rPr>
  </w:style>
  <w:style w:type="paragraph" w:styleId="41">
    <w:name w:val="toc 4"/>
    <w:basedOn w:val="a6"/>
    <w:next w:val="a6"/>
    <w:autoRedefine/>
    <w:semiHidden/>
    <w:rsid w:val="00634E46"/>
    <w:pPr>
      <w:ind w:left="720"/>
    </w:pPr>
    <w:rPr>
      <w:sz w:val="18"/>
      <w:szCs w:val="18"/>
    </w:rPr>
  </w:style>
  <w:style w:type="paragraph" w:styleId="50">
    <w:name w:val="toc 5"/>
    <w:basedOn w:val="a6"/>
    <w:next w:val="a6"/>
    <w:autoRedefine/>
    <w:semiHidden/>
    <w:rsid w:val="00634E46"/>
    <w:pPr>
      <w:ind w:left="960"/>
    </w:pPr>
    <w:rPr>
      <w:sz w:val="18"/>
      <w:szCs w:val="18"/>
    </w:rPr>
  </w:style>
  <w:style w:type="paragraph" w:styleId="60">
    <w:name w:val="toc 6"/>
    <w:basedOn w:val="a6"/>
    <w:next w:val="a6"/>
    <w:autoRedefine/>
    <w:semiHidden/>
    <w:rsid w:val="00634E46"/>
    <w:pPr>
      <w:ind w:left="1200"/>
    </w:pPr>
    <w:rPr>
      <w:sz w:val="18"/>
      <w:szCs w:val="18"/>
    </w:rPr>
  </w:style>
  <w:style w:type="paragraph" w:styleId="70">
    <w:name w:val="toc 7"/>
    <w:basedOn w:val="a6"/>
    <w:next w:val="a6"/>
    <w:autoRedefine/>
    <w:semiHidden/>
    <w:rsid w:val="00634E46"/>
    <w:pPr>
      <w:ind w:left="1440"/>
    </w:pPr>
    <w:rPr>
      <w:sz w:val="18"/>
      <w:szCs w:val="18"/>
    </w:rPr>
  </w:style>
  <w:style w:type="paragraph" w:styleId="80">
    <w:name w:val="toc 8"/>
    <w:basedOn w:val="a6"/>
    <w:next w:val="a6"/>
    <w:autoRedefine/>
    <w:semiHidden/>
    <w:rsid w:val="00634E46"/>
    <w:pPr>
      <w:ind w:left="1680"/>
    </w:pPr>
    <w:rPr>
      <w:sz w:val="18"/>
      <w:szCs w:val="18"/>
    </w:rPr>
  </w:style>
  <w:style w:type="paragraph" w:styleId="90">
    <w:name w:val="toc 9"/>
    <w:basedOn w:val="a6"/>
    <w:next w:val="a6"/>
    <w:autoRedefine/>
    <w:semiHidden/>
    <w:rsid w:val="00634E46"/>
    <w:pPr>
      <w:ind w:left="1920"/>
    </w:pPr>
    <w:rPr>
      <w:sz w:val="18"/>
      <w:szCs w:val="18"/>
    </w:rPr>
  </w:style>
  <w:style w:type="character" w:customStyle="1" w:styleId="aff1">
    <w:name w:val="Определение"/>
    <w:rsid w:val="0032062E"/>
    <w:rPr>
      <w:b/>
      <w:i/>
      <w:sz w:val="26"/>
      <w:szCs w:val="20"/>
    </w:rPr>
  </w:style>
  <w:style w:type="table" w:customStyle="1" w:styleId="11">
    <w:name w:val="Сетка Таблицы 1"/>
    <w:basedOn w:val="af0"/>
    <w:rsid w:val="00253F60"/>
    <w:tblPr>
      <w:tblInd w:w="7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</w:style>
  <w:style w:type="character" w:customStyle="1" w:styleId="aff2">
    <w:name w:val="Примечание"/>
    <w:rsid w:val="00D00D23"/>
    <w:rPr>
      <w:spacing w:val="26"/>
      <w:sz w:val="22"/>
    </w:rPr>
  </w:style>
  <w:style w:type="paragraph" w:customStyle="1" w:styleId="13">
    <w:name w:val="Текст таблицы 13"/>
    <w:basedOn w:val="af1"/>
    <w:rsid w:val="004A6A29"/>
    <w:pPr>
      <w:spacing w:before="120" w:after="120"/>
    </w:pPr>
    <w:rPr>
      <w:sz w:val="26"/>
    </w:rPr>
  </w:style>
  <w:style w:type="paragraph" w:styleId="aff3">
    <w:name w:val="footnote text"/>
    <w:basedOn w:val="a6"/>
    <w:semiHidden/>
    <w:rsid w:val="00002DFC"/>
    <w:pPr>
      <w:spacing w:after="120" w:line="240" w:lineRule="atLeast"/>
      <w:ind w:left="720"/>
    </w:pPr>
    <w:rPr>
      <w:sz w:val="20"/>
      <w:szCs w:val="20"/>
    </w:rPr>
  </w:style>
  <w:style w:type="character" w:styleId="aff4">
    <w:name w:val="footnote reference"/>
    <w:semiHidden/>
    <w:rsid w:val="00002DFC"/>
    <w:rPr>
      <w:vertAlign w:val="superscript"/>
    </w:rPr>
  </w:style>
  <w:style w:type="character" w:styleId="aff5">
    <w:name w:val="page number"/>
    <w:rsid w:val="00E95200"/>
    <w:rPr>
      <w:rFonts w:ascii="Times New Roman" w:hAnsi="Times New Roman"/>
      <w:sz w:val="22"/>
    </w:rPr>
  </w:style>
  <w:style w:type="paragraph" w:customStyle="1" w:styleId="aff6">
    <w:name w:val="Примечание абзац"/>
    <w:basedOn w:val="a7"/>
    <w:rsid w:val="00D00D23"/>
    <w:rPr>
      <w:sz w:val="22"/>
    </w:rPr>
  </w:style>
  <w:style w:type="paragraph" w:customStyle="1" w:styleId="a3">
    <w:name w:val="Вложенный список"/>
    <w:basedOn w:val="a7"/>
    <w:rsid w:val="00E546C2"/>
    <w:pPr>
      <w:numPr>
        <w:numId w:val="11"/>
      </w:numPr>
      <w:spacing w:after="120" w:line="240" w:lineRule="atLeast"/>
      <w:jc w:val="left"/>
    </w:pPr>
    <w:rPr>
      <w:sz w:val="20"/>
      <w:lang w:eastAsia="ru-RU"/>
    </w:rPr>
  </w:style>
  <w:style w:type="paragraph" w:styleId="30">
    <w:name w:val="List Bullet 3"/>
    <w:basedOn w:val="a6"/>
    <w:rsid w:val="008A68C4"/>
    <w:pPr>
      <w:numPr>
        <w:numId w:val="13"/>
      </w:numPr>
      <w:spacing w:after="120" w:line="240" w:lineRule="atLeast"/>
    </w:pPr>
    <w:rPr>
      <w:sz w:val="20"/>
      <w:szCs w:val="20"/>
    </w:rPr>
  </w:style>
  <w:style w:type="paragraph" w:customStyle="1" w:styleId="20">
    <w:name w:val="Продолжение приложения 2"/>
    <w:basedOn w:val="a6"/>
    <w:next w:val="a7"/>
    <w:rsid w:val="00615BB5"/>
    <w:pPr>
      <w:pageBreakBefore/>
      <w:numPr>
        <w:ilvl w:val="8"/>
        <w:numId w:val="6"/>
      </w:numPr>
      <w:spacing w:after="240" w:line="360" w:lineRule="auto"/>
      <w:jc w:val="center"/>
    </w:pPr>
    <w:rPr>
      <w:b/>
      <w:i/>
      <w:sz w:val="26"/>
      <w:lang w:eastAsia="en-US"/>
    </w:rPr>
  </w:style>
  <w:style w:type="paragraph" w:customStyle="1" w:styleId="aff7">
    <w:name w:val="Бланк"/>
    <w:basedOn w:val="a7"/>
    <w:rsid w:val="00187D5D"/>
    <w:pPr>
      <w:spacing w:after="240" w:line="240" w:lineRule="auto"/>
      <w:ind w:firstLine="0"/>
      <w:jc w:val="center"/>
    </w:pPr>
    <w:rPr>
      <w:b/>
    </w:rPr>
  </w:style>
  <w:style w:type="paragraph" w:customStyle="1" w:styleId="aff8">
    <w:name w:val="Обращение"/>
    <w:basedOn w:val="a7"/>
    <w:rsid w:val="00187D5D"/>
    <w:pPr>
      <w:spacing w:before="720" w:after="240" w:line="240" w:lineRule="auto"/>
      <w:ind w:firstLine="0"/>
      <w:jc w:val="center"/>
    </w:pPr>
  </w:style>
  <w:style w:type="paragraph" w:customStyle="1" w:styleId="130">
    <w:name w:val="Заголовок таблицы 13"/>
    <w:basedOn w:val="af3"/>
    <w:rsid w:val="004A6A29"/>
    <w:rPr>
      <w:sz w:val="26"/>
    </w:rPr>
  </w:style>
  <w:style w:type="paragraph" w:customStyle="1" w:styleId="aff9">
    <w:name w:val="Предисловие"/>
    <w:basedOn w:val="af8"/>
    <w:rsid w:val="00BF3DBE"/>
  </w:style>
  <w:style w:type="character" w:customStyle="1" w:styleId="affa">
    <w:name w:val="Примечания текст"/>
    <w:rsid w:val="0032062E"/>
    <w:rPr>
      <w:sz w:val="22"/>
    </w:rPr>
  </w:style>
  <w:style w:type="paragraph" w:customStyle="1" w:styleId="affb">
    <w:name w:val="Стиль Название документа + не все прописные"/>
    <w:basedOn w:val="af5"/>
    <w:rsid w:val="001D6737"/>
    <w:rPr>
      <w:bCs/>
      <w:caps w:val="0"/>
    </w:rPr>
  </w:style>
  <w:style w:type="paragraph" w:styleId="affc">
    <w:name w:val="Balloon Text"/>
    <w:basedOn w:val="a6"/>
    <w:link w:val="affd"/>
    <w:rsid w:val="00096FA2"/>
    <w:rPr>
      <w:rFonts w:ascii="Tahoma" w:hAnsi="Tahoma" w:cs="Tahoma"/>
      <w:sz w:val="16"/>
      <w:szCs w:val="16"/>
    </w:rPr>
  </w:style>
  <w:style w:type="character" w:customStyle="1" w:styleId="affd">
    <w:name w:val="Текст выноски Знак"/>
    <w:link w:val="affc"/>
    <w:rsid w:val="00096FA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5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evision\&#1043;&#1052;%20&#1050;&#1057;&#1059;\&#1055;&#1052;&#1048;\&#1064;&#1072;&#1073;&#1083;&#1086;&#1085;.&#1055;&#1052;&#1048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Шаблон.ПМИ.dot</Template>
  <TotalTime>0</TotalTime>
  <Pages>20</Pages>
  <Words>2682</Words>
  <Characters>15290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Программа и методика испытаний</vt:lpstr>
    </vt:vector>
  </TitlesOfParts>
  <Company/>
  <LinksUpToDate>false</LinksUpToDate>
  <CharactersWithSpaces>17937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Программа и методика испытаний</dc:title>
  <dc:subject>&lt;Название системы/компонента системы&gt;</dc:subject>
  <dc:creator>irina.bastrykina</dc:creator>
  <cp:keywords/>
  <dc:description/>
  <cp:lastModifiedBy>User</cp:lastModifiedBy>
  <cp:revision>2</cp:revision>
  <cp:lastPrinted>2012-05-17T10:13:00Z</cp:lastPrinted>
  <dcterms:created xsi:type="dcterms:W3CDTF">2025-12-16T12:44:00Z</dcterms:created>
  <dcterms:modified xsi:type="dcterms:W3CDTF">2025-12-16T12:44:00Z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ЛУ">
    <vt:lpwstr>Лист утверждения</vt:lpwstr>
  </property>
  <property fmtid="{D5CDD505-2E9C-101B-9397-08002B2CF9AE}" pid="3" name="Обозначение документа">
    <vt:lpwstr>&lt;Обозначение документа&gt;</vt:lpwstr>
  </property>
  <property fmtid="{D5CDD505-2E9C-101B-9397-08002B2CF9AE}" pid="4" name="Обозначение ЛУ">
    <vt:lpwstr>&lt;Обозначение листа утверждения&gt;</vt:lpwstr>
  </property>
</Properties>
</file>